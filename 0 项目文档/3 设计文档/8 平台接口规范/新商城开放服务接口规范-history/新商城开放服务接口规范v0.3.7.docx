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新商城开放</w:t>
      </w:r>
      <w:r>
        <w:rPr>
          <w:rFonts w:ascii="微软雅黑" w:eastAsia="微软雅黑" w:hAnsi="微软雅黑"/>
          <w:sz w:val="52"/>
        </w:rPr>
        <w:t>服务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6530C5">
        <w:rPr>
          <w:rFonts w:ascii="微软雅黑" w:eastAsia="微软雅黑" w:hAnsi="微软雅黑"/>
        </w:rPr>
        <w:t>3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北京宽连十方技术有限公司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20473A">
        <w:rPr>
          <w:rFonts w:ascii="微软雅黑" w:eastAsia="微软雅黑" w:hAnsi="微软雅黑"/>
        </w:rPr>
        <w:t>3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08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13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20473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20473A">
              <w:rPr>
                <w:rFonts w:ascii="微软雅黑" w:eastAsia="微软雅黑" w:hAnsi="微软雅黑"/>
              </w:rPr>
              <w:t>3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08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1</w:t>
            </w:r>
            <w:r w:rsidR="0020473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2013-11-20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9271DD" w:rsidP="0034717D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  <w:r w:rsidR="00C34F6E">
              <w:rPr>
                <w:rFonts w:ascii="微软雅黑" w:eastAsia="微软雅黑" w:hAnsi="微软雅黑" w:hint="eastAsia"/>
              </w:rPr>
              <w:t>商品</w:t>
            </w:r>
            <w:r w:rsidR="0068168A">
              <w:rPr>
                <w:rFonts w:ascii="微软雅黑" w:eastAsia="微软雅黑" w:hAnsi="微软雅黑" w:hint="eastAsia"/>
              </w:rPr>
              <w:t>上报</w:t>
            </w:r>
            <w:r w:rsidR="0034717D">
              <w:rPr>
                <w:rFonts w:ascii="微软雅黑" w:eastAsia="微软雅黑" w:hAnsi="微软雅黑" w:hint="eastAsia"/>
              </w:rPr>
              <w:t>、</w:t>
            </w:r>
            <w:r w:rsidR="0068168A">
              <w:rPr>
                <w:rFonts w:ascii="微软雅黑" w:eastAsia="微软雅黑" w:hAnsi="微软雅黑" w:hint="eastAsia"/>
              </w:rPr>
              <w:t>更新</w:t>
            </w:r>
            <w:r w:rsidR="0034717D">
              <w:rPr>
                <w:rFonts w:ascii="微软雅黑" w:eastAsia="微软雅黑" w:hAnsi="微软雅黑" w:hint="eastAsia"/>
              </w:rPr>
              <w:t>和下架</w:t>
            </w:r>
            <w:r>
              <w:rPr>
                <w:rFonts w:ascii="微软雅黑" w:eastAsia="微软雅黑" w:hAnsi="微软雅黑"/>
              </w:rPr>
              <w:t>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</w:t>
            </w:r>
            <w:r>
              <w:rPr>
                <w:rFonts w:ascii="微软雅黑" w:eastAsia="微软雅黑" w:hAnsi="微软雅黑"/>
              </w:rPr>
              <w:t>-12-30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  <w:r>
              <w:rPr>
                <w:rFonts w:ascii="微软雅黑" w:eastAsia="微软雅黑" w:hAnsi="微软雅黑"/>
              </w:rPr>
              <w:t>商品修改接口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</w:t>
            </w: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2014-01-24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外部订单新增和修改接口</w:t>
            </w: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64CA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重发码</w:t>
            </w:r>
            <w:r>
              <w:rPr>
                <w:rFonts w:ascii="微软雅黑" w:eastAsia="微软雅黑" w:hAnsi="微软雅黑"/>
              </w:rPr>
              <w:t>接口修改</w:t>
            </w:r>
          </w:p>
        </w:tc>
      </w:tr>
      <w:tr w:rsidR="000132D7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-02-26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32D7" w:rsidRPr="0020473A" w:rsidRDefault="000132D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无密</w:t>
            </w:r>
            <w:r>
              <w:rPr>
                <w:rFonts w:ascii="微软雅黑" w:eastAsia="微软雅黑" w:hAnsi="微软雅黑"/>
              </w:rPr>
              <w:t>支付接口</w:t>
            </w:r>
          </w:p>
        </w:tc>
      </w:tr>
      <w:tr w:rsidR="00382F37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Pr="0020473A" w:rsidRDefault="00382F3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382F3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382F3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382F37" w:rsidP="00382F3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-03-03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382F3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382F37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支付接口，</w:t>
            </w:r>
            <w:r>
              <w:rPr>
                <w:rFonts w:ascii="微软雅黑" w:eastAsia="微软雅黑" w:hAnsi="微软雅黑"/>
              </w:rPr>
              <w:t>支付方式添加</w:t>
            </w:r>
            <w:r>
              <w:rPr>
                <w:rFonts w:ascii="微软雅黑" w:eastAsia="微软雅黑" w:hAnsi="微软雅黑" w:hint="eastAsia"/>
              </w:rPr>
              <w:t>，</w:t>
            </w:r>
            <w:r>
              <w:rPr>
                <w:rFonts w:ascii="微软雅黑" w:eastAsia="微软雅黑" w:hAnsi="微软雅黑"/>
              </w:rPr>
              <w:t>修改若干接口说明</w:t>
            </w:r>
          </w:p>
        </w:tc>
      </w:tr>
      <w:tr w:rsidR="00382F37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Pr="0020473A" w:rsidRDefault="00382F3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5834B0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0.3.5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5834B0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5834B0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-03-11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5834B0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5834B0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订购</w:t>
            </w:r>
            <w:r>
              <w:rPr>
                <w:rFonts w:ascii="微软雅黑" w:eastAsia="微软雅黑" w:hAnsi="微软雅黑"/>
              </w:rPr>
              <w:t>关系同步接口</w:t>
            </w:r>
          </w:p>
        </w:tc>
      </w:tr>
      <w:tr w:rsidR="00382F37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Pr="0020473A" w:rsidRDefault="00382F37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B411F6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0.3.6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B411F6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B411F6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  <w:r>
              <w:rPr>
                <w:rFonts w:ascii="微软雅黑" w:eastAsia="微软雅黑" w:hAnsi="微软雅黑"/>
              </w:rPr>
              <w:t>014-03-26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B411F6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2F37" w:rsidRDefault="00B411F6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支付</w:t>
            </w:r>
            <w:r>
              <w:rPr>
                <w:rFonts w:ascii="微软雅黑" w:eastAsia="微软雅黑" w:hAnsi="微软雅黑"/>
              </w:rPr>
              <w:t>请求增加语音支付类型</w:t>
            </w:r>
          </w:p>
        </w:tc>
      </w:tr>
      <w:tr w:rsidR="0050162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Pr="0020473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</w:t>
            </w:r>
            <w:r>
              <w:rPr>
                <w:rFonts w:ascii="微软雅黑" w:eastAsia="微软雅黑" w:hAnsi="微软雅黑"/>
              </w:rPr>
              <w:t>0.3.7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-04-14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码</w:t>
            </w:r>
            <w:r>
              <w:rPr>
                <w:rFonts w:ascii="微软雅黑" w:eastAsia="微软雅黑" w:hAnsi="微软雅黑"/>
              </w:rPr>
              <w:t>查询、验码接口</w:t>
            </w:r>
          </w:p>
        </w:tc>
      </w:tr>
      <w:tr w:rsidR="0050162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Pr="0020473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50162A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Pr="0020473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62A" w:rsidRDefault="0050162A" w:rsidP="000132D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50162A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8525863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_Toc385258638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39" w:history="1">
        <w:r w:rsidR="0050162A" w:rsidRPr="00D4444A">
          <w:rPr>
            <w:rStyle w:val="ab"/>
            <w:rFonts w:ascii="微软雅黑" w:eastAsia="微软雅黑" w:hAnsi="微软雅黑"/>
            <w:noProof/>
          </w:rPr>
          <w:t>1.1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目的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_Toc385258639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1.2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接口范围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1" w:history="1">
        <w:r w:rsidR="0050162A" w:rsidRPr="00D4444A">
          <w:rPr>
            <w:rStyle w:val="ab"/>
            <w:rFonts w:ascii="微软雅黑" w:eastAsia="微软雅黑" w:hAnsi="微软雅黑"/>
            <w:noProof/>
          </w:rPr>
          <w:t>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数据流程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2.1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服务票据的获取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3" w:history="1">
        <w:r w:rsidR="0050162A" w:rsidRPr="00D4444A">
          <w:rPr>
            <w:rStyle w:val="ab"/>
            <w:rFonts w:ascii="微软雅黑" w:eastAsia="微软雅黑" w:hAnsi="微软雅黑"/>
            <w:noProof/>
          </w:rPr>
          <w:t>2.1.1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服务端获取应用服务票据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_Toc385258643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7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4" w:history="1">
        <w:r w:rsidR="0050162A" w:rsidRPr="00D4444A">
          <w:rPr>
            <w:rStyle w:val="ab"/>
            <w:rFonts w:ascii="微软雅黑" w:eastAsia="微软雅黑" w:hAnsi="微软雅黑"/>
            <w:noProof/>
          </w:rPr>
          <w:t>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数据格式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7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5" w:history="1">
        <w:r w:rsidR="0050162A" w:rsidRPr="00D4444A">
          <w:rPr>
            <w:rStyle w:val="ab"/>
            <w:rFonts w:ascii="微软雅黑" w:eastAsia="微软雅黑" w:hAnsi="微软雅黑"/>
            <w:noProof/>
          </w:rPr>
          <w:t>3.1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请求</w:t>
        </w:r>
        <w:r w:rsidR="0050162A" w:rsidRPr="00D4444A">
          <w:rPr>
            <w:rStyle w:val="ab"/>
            <w:rFonts w:ascii="微软雅黑" w:eastAsia="微软雅黑" w:hAnsi="微软雅黑"/>
            <w:noProof/>
          </w:rPr>
          <w:t>URL</w:t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说明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_Toc385258645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8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6" w:history="1">
        <w:r w:rsidR="0050162A" w:rsidRPr="00D4444A">
          <w:rPr>
            <w:rStyle w:val="ab"/>
            <w:rFonts w:ascii="微软雅黑" w:eastAsia="微软雅黑" w:hAnsi="微软雅黑"/>
            <w:noProof/>
          </w:rPr>
          <w:t>3.2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_Toc385258646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8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7" w:history="1">
        <w:r w:rsidR="0050162A" w:rsidRPr="00D4444A">
          <w:rPr>
            <w:rStyle w:val="ab"/>
            <w:rFonts w:ascii="微软雅黑" w:eastAsia="微软雅黑" w:hAnsi="微软雅黑"/>
            <w:noProof/>
          </w:rPr>
          <w:t>3.1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_Toc385258647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8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接口定义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49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通用接口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_Toc385258649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5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4.1.1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应用获取认证接口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_Toc385258650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51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用户信息接口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_Toc385258651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10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5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基本信息接口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_Toc385258652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10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56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订购关系同步接口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_Toc385258656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11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6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收货信息接口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_Toc385258660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12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64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品牌积分商城币话费查询接口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_Toc385258664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6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积分兑换商城币请求接口（暂不开放）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_Toc385258668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14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7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4.2.6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积分兑换商城币确认接口（暂不开放）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_Toc385258672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14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76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_Toc385258676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77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商品分类输出接口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_Toc385258677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81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商品输出接口（商品</w:t>
        </w:r>
        <w:r w:rsidR="0050162A" w:rsidRPr="00D4444A">
          <w:rPr>
            <w:rStyle w:val="ab"/>
            <w:rFonts w:ascii="微软雅黑" w:eastAsia="微软雅黑" w:hAnsi="微软雅黑"/>
            <w:noProof/>
          </w:rPr>
          <w:t>ID</w:t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_Toc385258681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85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商品输出接口（详细商品信息）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_Toc385258685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89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商品基础信息接口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_Toc385258689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17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93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套餐商品信息接口（暂不开放）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_Toc385258693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20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697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4.3.6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商品归属套餐信息接口（暂不开放）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_Toc385258697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21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01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4.3.7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商品上报接口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_Toc385258701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21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05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4.3.8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商品更新接口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_Toc385258705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24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09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4.3.9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商品下架接口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_Toc385258709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24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13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订单信息接口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_Toc385258713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14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用户订单列表接口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_Toc385258714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1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用户订单详情接口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_Toc385258718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2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用户订单支付项目接口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_Toc385258722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28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26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下单接口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_Toc385258726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29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3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支付请求接口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_Toc385258730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32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34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4.4.6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支付确认接口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_Toc385258734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3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4.4.7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订单商品信息修改接口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_Toc385258738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4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4.4.8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取消订单接口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_Toc385258742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46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4.4.9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支付通知接口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_Toc385258746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35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5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4.4.10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外部订单同步新增接口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_Toc385258750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36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54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4.4.11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外部订单同步修改接口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_Toc385258754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37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58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4.4.12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无密支付接口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_Toc385258758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38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62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验证码接口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_Toc385258762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63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4.5.1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重发码接口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_Toc385258763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39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67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4.5.2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验码接口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_Toc385258767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40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71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4.5.3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验查询接口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_Toc385258771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41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75" w:history="1">
        <w:r w:rsidR="0050162A" w:rsidRPr="00D4444A">
          <w:rPr>
            <w:rStyle w:val="ab"/>
            <w:rFonts w:ascii="微软雅黑" w:eastAsia="微软雅黑" w:hAnsi="微软雅黑"/>
            <w:noProof/>
          </w:rPr>
          <w:t>4.5.4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验码记录查询接口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_Toc385258775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42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79" w:history="1">
        <w:r w:rsidR="0050162A" w:rsidRPr="00D4444A">
          <w:rPr>
            <w:rStyle w:val="ab"/>
            <w:rFonts w:ascii="微软雅黑" w:eastAsia="微软雅黑" w:hAnsi="微软雅黑"/>
            <w:noProof/>
          </w:rPr>
          <w:t>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附录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_Toc385258779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80" w:history="1">
        <w:r w:rsidR="0050162A" w:rsidRPr="00D4444A">
          <w:rPr>
            <w:rStyle w:val="ab"/>
            <w:rFonts w:ascii="微软雅黑" w:eastAsia="微软雅黑" w:hAnsi="微软雅黑"/>
            <w:noProof/>
          </w:rPr>
          <w:t>5.1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认证类错误码定义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_Toc385258780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81" w:history="1">
        <w:r w:rsidR="0050162A" w:rsidRPr="00D4444A">
          <w:rPr>
            <w:rStyle w:val="ab"/>
            <w:noProof/>
          </w:rPr>
          <w:t>5.2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hint="eastAsia"/>
            <w:noProof/>
          </w:rPr>
          <w:t>票据类错误码定义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_Toc385258781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82" w:history="1">
        <w:r w:rsidR="0050162A" w:rsidRPr="00D4444A">
          <w:rPr>
            <w:rStyle w:val="ab"/>
            <w:noProof/>
          </w:rPr>
          <w:t>5.3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hint="eastAsia"/>
            <w:noProof/>
          </w:rPr>
          <w:t>用户认证类错误码定义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_Toc385258782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83" w:history="1">
        <w:r w:rsidR="0050162A" w:rsidRPr="00D4444A">
          <w:rPr>
            <w:rStyle w:val="ab"/>
            <w:rFonts w:ascii="微软雅黑" w:eastAsia="微软雅黑" w:hAnsi="微软雅黑"/>
            <w:noProof/>
          </w:rPr>
          <w:t>5.4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ascii="微软雅黑" w:eastAsia="微软雅黑" w:hAnsi="微软雅黑" w:hint="eastAsia"/>
            <w:noProof/>
          </w:rPr>
          <w:t>其它通用服务接口错误码定义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_Toc385258783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43</w:t>
        </w:r>
        <w:r w:rsidR="0050162A">
          <w:rPr>
            <w:noProof/>
            <w:webHidden/>
          </w:rPr>
          <w:fldChar w:fldCharType="end"/>
        </w:r>
      </w:hyperlink>
    </w:p>
    <w:p w:rsidR="0050162A" w:rsidRDefault="00E45B44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5258784" w:history="1">
        <w:r w:rsidR="0050162A" w:rsidRPr="00D4444A">
          <w:rPr>
            <w:rStyle w:val="ab"/>
            <w:noProof/>
          </w:rPr>
          <w:t>5.5</w:t>
        </w:r>
        <w:r w:rsidR="0050162A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50162A" w:rsidRPr="00D4444A">
          <w:rPr>
            <w:rStyle w:val="ab"/>
            <w:rFonts w:hint="eastAsia"/>
            <w:noProof/>
          </w:rPr>
          <w:t>省编码</w:t>
        </w:r>
        <w:r w:rsidR="0050162A">
          <w:rPr>
            <w:noProof/>
            <w:webHidden/>
          </w:rPr>
          <w:tab/>
        </w:r>
        <w:r w:rsidR="0050162A">
          <w:rPr>
            <w:noProof/>
            <w:webHidden/>
          </w:rPr>
          <w:fldChar w:fldCharType="begin"/>
        </w:r>
        <w:r w:rsidR="0050162A">
          <w:rPr>
            <w:noProof/>
            <w:webHidden/>
          </w:rPr>
          <w:instrText xml:space="preserve"> PAGEREF _Toc385258784 \h </w:instrText>
        </w:r>
        <w:r w:rsidR="0050162A">
          <w:rPr>
            <w:noProof/>
            <w:webHidden/>
          </w:rPr>
        </w:r>
        <w:r w:rsidR="0050162A">
          <w:rPr>
            <w:noProof/>
            <w:webHidden/>
          </w:rPr>
          <w:fldChar w:fldCharType="separate"/>
        </w:r>
        <w:r w:rsidR="0050162A">
          <w:rPr>
            <w:noProof/>
            <w:webHidden/>
          </w:rPr>
          <w:t>44</w:t>
        </w:r>
        <w:r w:rsidR="0050162A"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br w:type="page"/>
      </w:r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0" w:name="_Toc385258638"/>
      <w:bookmarkStart w:id="1" w:name="_Toc208651792"/>
      <w:bookmarkStart w:id="2" w:name="_Toc208400687"/>
      <w:bookmarkStart w:id="3" w:name="_Toc208400442"/>
      <w:bookmarkStart w:id="4" w:name="_Toc208395479"/>
      <w:bookmarkStart w:id="5" w:name="_Toc24200027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0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6" w:name="_Toc385258639"/>
      <w:r w:rsidRPr="0020473A">
        <w:rPr>
          <w:rFonts w:ascii="微软雅黑" w:eastAsia="微软雅黑" w:hAnsi="微软雅黑" w:hint="eastAsia"/>
        </w:rPr>
        <w:t>目的</w:t>
      </w:r>
      <w:bookmarkEnd w:id="6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C44A6A"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Pr="0020473A">
        <w:rPr>
          <w:rFonts w:ascii="微软雅黑" w:eastAsia="微软雅黑" w:hAnsi="微软雅黑" w:hint="eastAsia"/>
        </w:rPr>
        <w:t>针对第三方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Pr="0020473A">
        <w:rPr>
          <w:rFonts w:ascii="微软雅黑" w:eastAsia="微软雅黑" w:hAnsi="微软雅黑" w:hint="eastAsia"/>
        </w:rPr>
        <w:t>开放的接口规范，主要用于指导</w:t>
      </w:r>
      <w:r w:rsidR="00C27272" w:rsidRPr="0020473A">
        <w:rPr>
          <w:rFonts w:ascii="微软雅黑" w:eastAsia="微软雅黑" w:hAnsi="微软雅黑" w:hint="eastAsia"/>
        </w:rPr>
        <w:t>第三方应用开发者的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本文读者为</w:t>
      </w:r>
      <w:r w:rsidR="00C27272" w:rsidRPr="0020473A">
        <w:rPr>
          <w:rFonts w:ascii="微软雅黑" w:eastAsia="微软雅黑" w:hAnsi="微软雅黑" w:hint="eastAsia"/>
        </w:rPr>
        <w:t>开放平台开放接口开发者和第三方应用开发者的</w:t>
      </w:r>
      <w:r w:rsidRPr="0020473A">
        <w:rPr>
          <w:rFonts w:ascii="微软雅黑" w:eastAsia="微软雅黑" w:hAnsi="微软雅黑" w:hint="eastAsia"/>
        </w:rPr>
        <w:t>系统设计、开发、测试人员</w:t>
      </w:r>
      <w:r w:rsidR="00C27272" w:rsidRPr="0020473A">
        <w:rPr>
          <w:rFonts w:ascii="微软雅黑" w:eastAsia="微软雅黑" w:hAnsi="微软雅黑" w:hint="eastAsia"/>
        </w:rPr>
        <w:t>相关人员</w:t>
      </w:r>
      <w:r w:rsidRPr="0020473A">
        <w:rPr>
          <w:rFonts w:ascii="微软雅黑" w:eastAsia="微软雅黑" w:hAnsi="微软雅黑" w:hint="eastAsia"/>
        </w:rPr>
        <w:t>。</w:t>
      </w:r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7" w:name="_Toc385258640"/>
      <w:r w:rsidRPr="0020473A">
        <w:rPr>
          <w:rFonts w:ascii="微软雅黑" w:eastAsia="微软雅黑" w:hAnsi="微软雅黑" w:hint="eastAsia"/>
        </w:rPr>
        <w:t>接口范围</w:t>
      </w:r>
      <w:bookmarkEnd w:id="7"/>
    </w:p>
    <w:p w:rsidR="00BE03F2" w:rsidRPr="0020473A" w:rsidRDefault="00C44A6A" w:rsidP="00BE03F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="00BE03F2" w:rsidRPr="0020473A">
        <w:rPr>
          <w:rFonts w:ascii="微软雅黑" w:eastAsia="微软雅黑" w:hAnsi="微软雅黑" w:hint="eastAsia"/>
        </w:rPr>
        <w:t>通过开放接口的方式，给第三方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提供</w:t>
      </w:r>
      <w:r w:rsidR="00C27272" w:rsidRPr="0020473A">
        <w:rPr>
          <w:rFonts w:ascii="微软雅黑" w:eastAsia="微软雅黑" w:hAnsi="微软雅黑" w:hint="eastAsia"/>
        </w:rPr>
        <w:t>平台的相关</w:t>
      </w:r>
      <w:r w:rsidR="00BE03F2" w:rsidRPr="0020473A">
        <w:rPr>
          <w:rFonts w:ascii="微软雅黑" w:eastAsia="微软雅黑" w:hAnsi="微软雅黑" w:hint="eastAsia"/>
        </w:rPr>
        <w:t>能力。第三方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可以依据在此基础上</w:t>
      </w:r>
      <w:r w:rsidR="00C27272" w:rsidRPr="0020473A">
        <w:rPr>
          <w:rFonts w:ascii="微软雅黑" w:eastAsia="微软雅黑" w:hAnsi="微软雅黑" w:hint="eastAsia"/>
        </w:rPr>
        <w:t>进行应用的</w:t>
      </w:r>
      <w:r w:rsidR="00BE03F2" w:rsidRPr="0020473A">
        <w:rPr>
          <w:rFonts w:ascii="微软雅黑" w:eastAsia="微软雅黑" w:hAnsi="微软雅黑" w:hint="eastAsia"/>
        </w:rPr>
        <w:t>开发。</w:t>
      </w:r>
    </w:p>
    <w:p w:rsidR="009D3445" w:rsidRPr="0020473A" w:rsidRDefault="009D3445" w:rsidP="00511AEB">
      <w:pPr>
        <w:pStyle w:val="1"/>
        <w:rPr>
          <w:rFonts w:ascii="微软雅黑" w:eastAsia="微软雅黑" w:hAnsi="微软雅黑"/>
        </w:rPr>
      </w:pPr>
      <w:bookmarkStart w:id="8" w:name="_Toc385258641"/>
      <w:r w:rsidRPr="0020473A">
        <w:rPr>
          <w:rFonts w:ascii="微软雅黑" w:eastAsia="微软雅黑" w:hAnsi="微软雅黑" w:hint="eastAsia"/>
        </w:rPr>
        <w:t>数据流程</w:t>
      </w:r>
      <w:bookmarkEnd w:id="8"/>
    </w:p>
    <w:p w:rsidR="009D3445" w:rsidRPr="0020473A" w:rsidRDefault="00C45772" w:rsidP="00FD0E95">
      <w:pPr>
        <w:pStyle w:val="2"/>
        <w:rPr>
          <w:rFonts w:ascii="微软雅黑" w:eastAsia="微软雅黑" w:hAnsi="微软雅黑"/>
        </w:rPr>
      </w:pPr>
      <w:bookmarkStart w:id="9" w:name="_Toc333417027"/>
      <w:bookmarkStart w:id="10" w:name="_Toc385258642"/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票据</w:t>
      </w:r>
      <w:r w:rsidR="009D3445" w:rsidRPr="0020473A">
        <w:rPr>
          <w:rFonts w:ascii="微软雅黑" w:eastAsia="微软雅黑" w:hAnsi="微软雅黑" w:hint="eastAsia"/>
        </w:rPr>
        <w:t>的获取</w:t>
      </w:r>
      <w:bookmarkEnd w:id="9"/>
      <w:bookmarkEnd w:id="10"/>
    </w:p>
    <w:p w:rsidR="009D3445" w:rsidRPr="0020473A" w:rsidRDefault="009D3445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调用开放平台API</w:t>
      </w:r>
      <w:r w:rsidR="00CF1333" w:rsidRPr="0020473A">
        <w:rPr>
          <w:rFonts w:ascii="微软雅黑" w:eastAsia="微软雅黑" w:hAnsi="微软雅黑" w:cs="宋体" w:hint="eastAsia"/>
          <w:color w:val="000000"/>
        </w:rPr>
        <w:t>接口，需持有效</w:t>
      </w:r>
      <w:r w:rsidR="00C45772">
        <w:rPr>
          <w:rFonts w:ascii="微软雅黑" w:eastAsia="微软雅黑" w:hAnsi="微软雅黑" w:cs="宋体" w:hint="eastAsia"/>
          <w:color w:val="000000"/>
        </w:rPr>
        <w:t>的服务</w:t>
      </w:r>
      <w:r w:rsidR="00C45772">
        <w:rPr>
          <w:rFonts w:ascii="微软雅黑" w:eastAsia="微软雅黑" w:hAnsi="微软雅黑" w:cs="宋体"/>
          <w:color w:val="000000"/>
        </w:rPr>
        <w:t>票据</w:t>
      </w:r>
      <w:r w:rsidRPr="0020473A">
        <w:rPr>
          <w:rFonts w:ascii="微软雅黑" w:eastAsia="微软雅黑" w:hAnsi="微软雅黑" w:cs="宋体" w:hint="eastAsia"/>
          <w:color w:val="000000"/>
        </w:rPr>
        <w:t>，开放平台会对每次调用进行鉴权。</w:t>
      </w:r>
    </w:p>
    <w:p w:rsidR="009D3445" w:rsidRPr="0020473A" w:rsidRDefault="00C45772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应用在接入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开放平台时，由开放平台为应用分配</w:t>
      </w:r>
      <w:r>
        <w:rPr>
          <w:rFonts w:ascii="微软雅黑" w:eastAsia="微软雅黑" w:hAnsi="微软雅黑" w:cs="宋体"/>
          <w:color w:val="000000"/>
        </w:rPr>
        <w:t>appid</w:t>
      </w:r>
      <w:r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appid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  <w:r>
        <w:rPr>
          <w:rFonts w:ascii="微软雅黑" w:eastAsia="微软雅黑" w:hAnsi="微软雅黑" w:cs="宋体" w:hint="eastAsia"/>
          <w:color w:val="000000"/>
        </w:rPr>
        <w:t>唯一标识</w:t>
      </w:r>
      <w:r>
        <w:rPr>
          <w:rFonts w:ascii="微软雅黑" w:eastAsia="微软雅黑" w:hAnsi="微软雅黑" w:cs="宋体"/>
          <w:color w:val="000000"/>
        </w:rPr>
        <w:t>一个应用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app</w:t>
      </w:r>
      <w:r>
        <w:rPr>
          <w:rFonts w:ascii="微软雅黑" w:eastAsia="微软雅黑" w:hAnsi="微软雅黑" w:cs="宋体"/>
          <w:color w:val="000000"/>
        </w:rPr>
        <w:t>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：应</w:t>
      </w:r>
      <w:r>
        <w:rPr>
          <w:rFonts w:ascii="微软雅黑" w:eastAsia="微软雅黑" w:hAnsi="微软雅黑" w:cs="宋体" w:hint="eastAsia"/>
          <w:color w:val="000000"/>
        </w:rPr>
        <w:t>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开放平台时，需使用</w:t>
      </w:r>
      <w:r>
        <w:rPr>
          <w:rFonts w:ascii="微软雅黑" w:eastAsia="微软雅黑" w:hAnsi="微软雅黑" w:cs="宋体" w:hint="eastAsia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对请求进行编码，应用提供者应注意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的保密，避免外泄。</w:t>
      </w:r>
    </w:p>
    <w:p w:rsidR="009D3445" w:rsidRPr="0020473A" w:rsidRDefault="009D3445" w:rsidP="00FD0E95">
      <w:pPr>
        <w:pStyle w:val="3"/>
        <w:rPr>
          <w:rFonts w:ascii="微软雅黑" w:eastAsia="微软雅黑" w:hAnsi="微软雅黑"/>
        </w:rPr>
      </w:pPr>
      <w:bookmarkStart w:id="11" w:name="_Toc385258643"/>
      <w:r w:rsidRPr="0020473A">
        <w:rPr>
          <w:rFonts w:ascii="微软雅黑" w:eastAsia="微软雅黑" w:hAnsi="微软雅黑" w:hint="eastAsia"/>
        </w:rPr>
        <w:lastRenderedPageBreak/>
        <w:t>服务端获取应用</w:t>
      </w:r>
      <w:r w:rsidR="00C45772">
        <w:rPr>
          <w:rFonts w:ascii="微软雅黑" w:eastAsia="微软雅黑" w:hAnsi="微软雅黑" w:hint="eastAsia"/>
        </w:rPr>
        <w:t>服务</w:t>
      </w:r>
      <w:r w:rsidR="00C45772">
        <w:rPr>
          <w:rFonts w:ascii="微软雅黑" w:eastAsia="微软雅黑" w:hAnsi="微软雅黑"/>
        </w:rPr>
        <w:t>票据</w:t>
      </w:r>
      <w:bookmarkEnd w:id="11"/>
    </w:p>
    <w:p w:rsidR="009D3445" w:rsidRPr="0020473A" w:rsidRDefault="00C45772" w:rsidP="009D3445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object w:dxaOrig="9120" w:dyaOrig="4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15pt;height:231.8pt" o:ole="">
            <v:imagedata r:id="rId8" o:title=""/>
          </v:shape>
          <o:OLEObject Type="Embed" ProgID="Visio.Drawing.11" ShapeID="_x0000_i1025" DrawAspect="Content" ObjectID="_1459000678" r:id="rId9"/>
        </w:objec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/>
          <w:color w:val="000000"/>
        </w:rPr>
        <w:t>appid</w:t>
      </w:r>
      <w:r w:rsidR="00C45772">
        <w:rPr>
          <w:rFonts w:ascii="微软雅黑" w:eastAsia="微软雅黑" w:hAnsi="微软雅黑" w:cs="宋体" w:hint="eastAsia"/>
          <w:color w:val="000000"/>
        </w:rPr>
        <w:t>、appkey</w:t>
      </w:r>
      <w:r w:rsidRPr="0020473A">
        <w:rPr>
          <w:rFonts w:ascii="微软雅黑" w:eastAsia="微软雅黑" w:hAnsi="微软雅黑" w:cs="宋体" w:hint="eastAsia"/>
          <w:color w:val="000000"/>
        </w:rPr>
        <w:t>向授权服务发出授权请求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授权服务验证</w:t>
      </w:r>
      <w:r w:rsidR="00C45772">
        <w:rPr>
          <w:rFonts w:ascii="微软雅黑" w:eastAsia="微软雅黑" w:hAnsi="微软雅黑" w:cs="宋体" w:hint="eastAsia"/>
          <w:color w:val="000000"/>
        </w:rPr>
        <w:t>appid</w:t>
      </w:r>
      <w:r w:rsidRPr="0020473A">
        <w:rPr>
          <w:rFonts w:ascii="微软雅黑" w:eastAsia="微软雅黑" w:hAnsi="微软雅黑" w:cs="宋体" w:hint="eastAsia"/>
          <w:color w:val="000000"/>
        </w:rPr>
        <w:t>、</w:t>
      </w:r>
      <w:r w:rsidR="00C45772">
        <w:rPr>
          <w:rFonts w:ascii="微软雅黑" w:eastAsia="微软雅黑" w:hAnsi="微软雅黑" w:cs="宋体" w:hint="eastAsia"/>
          <w:color w:val="000000"/>
        </w:rPr>
        <w:t>appkey</w:t>
      </w:r>
      <w:r w:rsidRPr="0020473A">
        <w:rPr>
          <w:rFonts w:ascii="微软雅黑" w:eastAsia="微软雅黑" w:hAnsi="微软雅黑" w:cs="宋体" w:hint="eastAsia"/>
          <w:color w:val="000000"/>
        </w:rPr>
        <w:t>，对通过验证的请求回复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，向开放接口请求服务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开放接口验证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，获得该请求代表的应用身份所具有的访问权限范围，并对通过验证的请求做出相应的处理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12" w:name="_Toc385258644"/>
      <w:r w:rsidRPr="0020473A">
        <w:rPr>
          <w:rFonts w:ascii="微软雅黑" w:eastAsia="微软雅黑" w:hAnsi="微软雅黑" w:hint="eastAsia"/>
        </w:rPr>
        <w:t>数据格式</w:t>
      </w:r>
      <w:bookmarkEnd w:id="12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xml、rpc格式的数据格式，本开放API接口提供的是json格式数据，将来可考虑支持另外两种数据格式。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13" w:name="_Toc385258645"/>
      <w:r>
        <w:rPr>
          <w:rFonts w:ascii="微软雅黑" w:eastAsia="微软雅黑" w:hAnsi="微软雅黑" w:hint="eastAsia"/>
        </w:rPr>
        <w:lastRenderedPageBreak/>
        <w:t>请求URL</w:t>
      </w:r>
      <w:r>
        <w:rPr>
          <w:rFonts w:ascii="微软雅黑" w:eastAsia="微软雅黑" w:hAnsi="微软雅黑"/>
        </w:rPr>
        <w:t>说明</w:t>
      </w:r>
      <w:bookmarkEnd w:id="13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http://[域名]/[api_name]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Pr="00BC69EA">
        <w:rPr>
          <w:rFonts w:ascii="微软雅黑" w:eastAsia="微软雅黑" w:hAnsi="微软雅黑" w:cs="宋体" w:hint="eastAsia"/>
          <w:color w:val="000000"/>
        </w:rPr>
        <w:t>auth/ticket，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http://xxxxxxxxxx/auth/ticket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4" w:name="_请求参数格式"/>
      <w:bookmarkStart w:id="15" w:name="_Toc385258646"/>
      <w:bookmarkEnd w:id="14"/>
      <w:r>
        <w:rPr>
          <w:rFonts w:ascii="微软雅黑" w:eastAsia="微软雅黑" w:hAnsi="微软雅黑" w:hint="eastAsia"/>
        </w:rPr>
        <w:t>请求参数格式</w:t>
      </w:r>
      <w:bookmarkEnd w:id="15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。所有</w:t>
      </w:r>
      <w:r>
        <w:rPr>
          <w:rFonts w:ascii="微软雅黑" w:eastAsia="微软雅黑" w:hAnsi="微软雅黑" w:cs="宋体"/>
          <w:color w:val="000000"/>
        </w:rPr>
        <w:t>的参数</w:t>
      </w:r>
      <w:r>
        <w:rPr>
          <w:rFonts w:ascii="微软雅黑" w:eastAsia="微软雅黑" w:hAnsi="微软雅黑" w:cs="宋体" w:hint="eastAsia"/>
          <w:color w:val="000000"/>
        </w:rPr>
        <w:t>都</w:t>
      </w:r>
      <w:r>
        <w:rPr>
          <w:rFonts w:ascii="微软雅黑" w:eastAsia="微软雅黑" w:hAnsi="微软雅黑" w:cs="宋体"/>
          <w:color w:val="000000"/>
        </w:rPr>
        <w:t>需进行</w:t>
      </w:r>
      <w:r>
        <w:rPr>
          <w:rFonts w:ascii="微软雅黑" w:eastAsia="微软雅黑" w:hAnsi="微软雅黑" w:cs="宋体" w:hint="eastAsia"/>
          <w:color w:val="000000"/>
        </w:rPr>
        <w:t>URL</w:t>
      </w:r>
      <w:r>
        <w:rPr>
          <w:rFonts w:ascii="微软雅黑" w:eastAsia="微软雅黑" w:hAnsi="微软雅黑" w:cs="宋体"/>
          <w:color w:val="000000"/>
        </w:rPr>
        <w:t>编码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10" w:tgtFrame="_blank" w:tooltip="http://tools.ietf.org/html/rfc1738" w:history="1">
        <w:r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Pr="00BC69EA">
        <w:rPr>
          <w:rFonts w:ascii="微软雅黑" w:eastAsia="微软雅黑" w:hAnsi="微软雅黑" w:cs="宋体"/>
          <w:color w:val="000000"/>
        </w:rPr>
        <w:t>。</w:t>
      </w:r>
    </w:p>
    <w:p w:rsid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p w:rsidR="003D2D68" w:rsidRP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除了特殊</w:t>
      </w:r>
      <w:r>
        <w:rPr>
          <w:rFonts w:ascii="微软雅黑" w:eastAsia="微软雅黑" w:hAnsi="微软雅黑" w:cs="宋体"/>
          <w:color w:val="000000"/>
        </w:rPr>
        <w:t>说明的接口之外，所有的</w:t>
      </w:r>
      <w:r>
        <w:rPr>
          <w:rFonts w:ascii="微软雅黑" w:eastAsia="微软雅黑" w:hAnsi="微软雅黑" w:cs="宋体" w:hint="eastAsia"/>
          <w:color w:val="000000"/>
        </w:rPr>
        <w:t>接口</w:t>
      </w:r>
      <w:r>
        <w:rPr>
          <w:rFonts w:ascii="微软雅黑" w:eastAsia="微软雅黑" w:hAnsi="微软雅黑" w:cs="宋体"/>
          <w:color w:val="000000"/>
        </w:rPr>
        <w:t>请求都需要带上token参数，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3D2D68" w:rsidTr="00796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3D2D68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st</w:t>
            </w:r>
          </w:p>
        </w:tc>
        <w:tc>
          <w:tcPr>
            <w:tcW w:w="6626" w:type="dxa"/>
          </w:tcPr>
          <w:p w:rsidR="003D2D68" w:rsidRDefault="00C36D40" w:rsidP="00C36D4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从认证</w:t>
            </w:r>
            <w:r>
              <w:rPr>
                <w:rFonts w:ascii="微软雅黑" w:eastAsia="微软雅黑" w:hAnsi="微软雅黑" w:cs="宋体"/>
                <w:color w:val="000000"/>
              </w:rPr>
              <w:t>接口获取到的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临时</w:t>
            </w:r>
            <w:r>
              <w:rPr>
                <w:rFonts w:ascii="微软雅黑" w:eastAsia="微软雅黑" w:hAnsi="微软雅黑" w:cs="宋体"/>
                <w:color w:val="000000"/>
              </w:rPr>
              <w:t>服务票据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</w:rPr>
              <w:t>接口根据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>
              <w:rPr>
                <w:rFonts w:ascii="微软雅黑" w:eastAsia="微软雅黑" w:hAnsi="微软雅黑" w:cs="宋体"/>
                <w:color w:val="000000"/>
              </w:rPr>
              <w:t>参数判断访问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接口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信息</w:t>
            </w:r>
            <w:r>
              <w:rPr>
                <w:rFonts w:ascii="微软雅黑" w:eastAsia="微软雅黑" w:hAnsi="微软雅黑" w:cs="宋体"/>
                <w:color w:val="000000"/>
              </w:rPr>
              <w:t>。</w:t>
            </w:r>
            <w:r w:rsidR="003D2D68">
              <w:rPr>
                <w:rFonts w:ascii="微软雅黑" w:eastAsia="微软雅黑" w:hAnsi="微软雅黑" w:cs="宋体" w:hint="eastAsia"/>
                <w:color w:val="000000"/>
              </w:rPr>
              <w:t>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特殊说明的接口外，所有的接口请求都需要带上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。</w:t>
            </w:r>
          </w:p>
        </w:tc>
      </w:tr>
      <w:tr w:rsidR="003D2D68" w:rsidTr="00796B23">
        <w:trPr>
          <w:trHeight w:val="13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token</w:t>
            </w:r>
          </w:p>
        </w:tc>
        <w:tc>
          <w:tcPr>
            <w:tcW w:w="6626" w:type="dxa"/>
          </w:tcPr>
          <w:p w:rsidR="003D2D68" w:rsidRDefault="00C36D40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SSO</w:t>
            </w:r>
            <w:r>
              <w:rPr>
                <w:rFonts w:ascii="微软雅黑" w:eastAsia="微软雅黑" w:hAnsi="微软雅黑" w:cs="宋体"/>
                <w:color w:val="000000"/>
              </w:rPr>
              <w:t>令牌。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应用中使用了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</w:rPr>
              <w:t>统一登录平台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话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，用户</w:t>
            </w:r>
            <w:r>
              <w:rPr>
                <w:rFonts w:ascii="微软雅黑" w:eastAsia="微软雅黑" w:hAnsi="微软雅黑" w:cs="宋体"/>
                <w:color w:val="000000"/>
              </w:rPr>
              <w:t>登录成功后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会</w:t>
            </w:r>
            <w:r>
              <w:rPr>
                <w:rFonts w:ascii="微软雅黑" w:eastAsia="微软雅黑" w:hAnsi="微软雅黑" w:cs="宋体"/>
                <w:color w:val="000000"/>
              </w:rPr>
              <w:t>在浏览器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写入key</w:t>
            </w:r>
            <w:r>
              <w:rPr>
                <w:rFonts w:ascii="微软雅黑" w:eastAsia="微软雅黑" w:hAnsi="微软雅黑" w:cs="宋体"/>
                <w:color w:val="000000"/>
              </w:rPr>
              <w:t>=cmtokenid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cookie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，对于</w:t>
            </w:r>
            <w:r>
              <w:rPr>
                <w:rFonts w:ascii="微软雅黑" w:eastAsia="微软雅黑" w:hAnsi="微软雅黑" w:cs="宋体"/>
                <w:color w:val="000000"/>
              </w:rPr>
              <w:t>需要用户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侧</w:t>
            </w:r>
            <w:r>
              <w:rPr>
                <w:rFonts w:ascii="微软雅黑" w:eastAsia="微软雅黑" w:hAnsi="微软雅黑" w:cs="宋体"/>
                <w:color w:val="000000"/>
              </w:rPr>
              <w:t>登录支持的接口，需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把</w:t>
            </w:r>
            <w:r>
              <w:rPr>
                <w:rFonts w:ascii="微软雅黑" w:eastAsia="微软雅黑" w:hAnsi="微软雅黑" w:cs="宋体"/>
                <w:color w:val="000000"/>
              </w:rPr>
              <w:t>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值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作为此</w:t>
            </w:r>
            <w:r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</w:rPr>
              <w:t>传入。</w:t>
            </w:r>
          </w:p>
        </w:tc>
      </w:tr>
    </w:tbl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6" w:name="_Toc385258647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6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7" w:name="_Toc385258648"/>
      <w:bookmarkStart w:id="18" w:name="_Toc242000279"/>
      <w:bookmarkEnd w:id="1"/>
      <w:bookmarkEnd w:id="2"/>
      <w:bookmarkEnd w:id="3"/>
      <w:bookmarkEnd w:id="4"/>
      <w:bookmarkEnd w:id="5"/>
      <w:r w:rsidRPr="0020473A">
        <w:rPr>
          <w:rFonts w:ascii="微软雅黑" w:eastAsia="微软雅黑" w:hAnsi="微软雅黑" w:hint="eastAsia"/>
        </w:rPr>
        <w:t>接口定义</w:t>
      </w:r>
      <w:bookmarkEnd w:id="17"/>
    </w:p>
    <w:p w:rsidR="00705EEF" w:rsidRPr="0020473A" w:rsidRDefault="00636EB4" w:rsidP="00705EEF">
      <w:pPr>
        <w:pStyle w:val="2"/>
        <w:rPr>
          <w:rFonts w:ascii="微软雅黑" w:eastAsia="微软雅黑" w:hAnsi="微软雅黑"/>
        </w:rPr>
      </w:pPr>
      <w:bookmarkStart w:id="19" w:name="_Toc385258649"/>
      <w:r>
        <w:rPr>
          <w:rFonts w:ascii="微软雅黑" w:eastAsia="微软雅黑" w:hAnsi="微软雅黑" w:hint="eastAsia"/>
        </w:rPr>
        <w:t>通用</w:t>
      </w:r>
      <w:r w:rsidR="00705EEF" w:rsidRPr="0020473A">
        <w:rPr>
          <w:rFonts w:ascii="微软雅黑" w:eastAsia="微软雅黑" w:hAnsi="微软雅黑" w:hint="eastAsia"/>
        </w:rPr>
        <w:t>接口</w:t>
      </w:r>
      <w:bookmarkEnd w:id="19"/>
    </w:p>
    <w:p w:rsidR="00705EEF" w:rsidRPr="0020473A" w:rsidRDefault="00796F7E" w:rsidP="00705EEF">
      <w:pPr>
        <w:pStyle w:val="3"/>
        <w:rPr>
          <w:rFonts w:ascii="微软雅黑" w:eastAsia="微软雅黑" w:hAnsi="微软雅黑"/>
        </w:rPr>
      </w:pPr>
      <w:bookmarkStart w:id="20" w:name="_Toc385258650"/>
      <w:r w:rsidRPr="0020473A">
        <w:rPr>
          <w:rFonts w:ascii="微软雅黑" w:eastAsia="微软雅黑" w:hAnsi="微软雅黑" w:hint="eastAsia"/>
        </w:rPr>
        <w:t>应用</w:t>
      </w:r>
      <w:r w:rsidR="00BD76BB" w:rsidRPr="0020473A">
        <w:rPr>
          <w:rFonts w:ascii="微软雅黑" w:eastAsia="微软雅黑" w:hAnsi="微软雅黑" w:hint="eastAsia"/>
        </w:rPr>
        <w:t>获取</w:t>
      </w:r>
      <w:r w:rsidR="0000651C" w:rsidRPr="0020473A">
        <w:rPr>
          <w:rFonts w:ascii="微软雅黑" w:eastAsia="微软雅黑" w:hAnsi="微软雅黑" w:hint="eastAsia"/>
        </w:rPr>
        <w:t>认证</w:t>
      </w:r>
      <w:r w:rsidRPr="0020473A">
        <w:rPr>
          <w:rFonts w:ascii="微软雅黑" w:eastAsia="微软雅黑" w:hAnsi="微软雅黑" w:hint="eastAsia"/>
        </w:rPr>
        <w:t>接口</w:t>
      </w:r>
      <w:bookmarkEnd w:id="20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796B23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a</w:t>
      </w:r>
      <w:r>
        <w:rPr>
          <w:rFonts w:ascii="微软雅黑" w:eastAsia="微软雅黑" w:hAnsi="微软雅黑" w:cs="宋体" w:hint="eastAsia"/>
          <w:b/>
          <w:color w:val="000000"/>
        </w:rPr>
        <w:t>u</w:t>
      </w:r>
      <w:r>
        <w:rPr>
          <w:rFonts w:ascii="微软雅黑" w:eastAsia="微软雅黑" w:hAnsi="微软雅黑" w:cs="宋体"/>
          <w:b/>
          <w:color w:val="000000"/>
        </w:rPr>
        <w:t>th/ticket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65"/>
        <w:gridCol w:w="748"/>
        <w:gridCol w:w="960"/>
        <w:gridCol w:w="1521"/>
        <w:gridCol w:w="775"/>
        <w:gridCol w:w="4998"/>
      </w:tblGrid>
      <w:tr w:rsidR="00490448" w:rsidRPr="005F1547" w:rsidTr="0049044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90448" w:rsidRPr="005F1547" w:rsidTr="00490448">
        <w:trPr>
          <w:trHeight w:val="412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934FD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 w:rsid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90448" w:rsidRDefault="00490448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服务端会检测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相差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大于5分钟。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客户端生成，要求不小于6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。加密后，服务器也通过此方式进行加密验证。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5934FD" w:rsidRPr="006B0D78" w:rsidTr="005934F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service_ticket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票据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，应用可持此票据进行API调用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失效时间，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</w:tbl>
    <w:p w:rsidR="00DE3D84" w:rsidRDefault="00DE3D84" w:rsidP="00DE3D84">
      <w:pPr>
        <w:pStyle w:val="4"/>
      </w:pPr>
      <w:r>
        <w:rPr>
          <w:rFonts w:hint="eastAsia"/>
        </w:rPr>
        <w:t>签名参考</w:t>
      </w:r>
      <w:r>
        <w:t>代码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/**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hmacsha1</w:t>
      </w:r>
      <w:r w:rsidRPr="00DE3D84">
        <w:rPr>
          <w:rFonts w:ascii="Courier New" w:eastAsia="微软雅黑" w:hAnsi="Courier New" w:hint="eastAsia"/>
          <w:sz w:val="18"/>
          <w:szCs w:val="18"/>
        </w:rPr>
        <w:t>算法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@param source </w:t>
      </w:r>
      <w:r w:rsidRPr="00DE3D84">
        <w:rPr>
          <w:rFonts w:ascii="Courier New" w:eastAsia="微软雅黑" w:hAnsi="Courier New" w:hint="eastAsia"/>
          <w:sz w:val="18"/>
          <w:szCs w:val="18"/>
        </w:rPr>
        <w:t>源字串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* @param key key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@return </w:t>
      </w:r>
      <w:r w:rsidRPr="00DE3D84">
        <w:rPr>
          <w:rFonts w:ascii="Courier New" w:eastAsia="微软雅黑" w:hAnsi="Courier New" w:hint="eastAsia"/>
          <w:sz w:val="18"/>
          <w:szCs w:val="18"/>
        </w:rPr>
        <w:t>摘要结果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lastRenderedPageBreak/>
        <w:t xml:space="preserve">     */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public static String hmacSha1(String source, String key)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try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SecretKeySpec keySpec = new SecretKeySpec(key.getBytes(), 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 mac = Mac.getInstance("HmacSHA1");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mac.init(keySpec);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byte[] result = mac.doFinal(source.getBytes());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return Base64.encodeBase64String(result);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 catch (Exception ex)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throw new RuntimeException(ex);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}</w:t>
      </w:r>
    </w:p>
    <w:p w:rsidR="00F55487" w:rsidRPr="0020473A" w:rsidRDefault="009B1688" w:rsidP="00705EEF">
      <w:pPr>
        <w:pStyle w:val="2"/>
        <w:rPr>
          <w:rFonts w:ascii="微软雅黑" w:eastAsia="微软雅黑" w:hAnsi="微软雅黑"/>
        </w:rPr>
      </w:pPr>
      <w:bookmarkStart w:id="21" w:name="_Toc385258651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信息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21"/>
    </w:p>
    <w:p w:rsidR="00F55487" w:rsidRPr="0020473A" w:rsidRDefault="00E4478F" w:rsidP="0054454B">
      <w:pPr>
        <w:pStyle w:val="3"/>
        <w:rPr>
          <w:rFonts w:ascii="微软雅黑" w:eastAsia="微软雅黑" w:hAnsi="微软雅黑"/>
        </w:rPr>
      </w:pPr>
      <w:bookmarkStart w:id="22" w:name="_Toc385258652"/>
      <w:r>
        <w:rPr>
          <w:rFonts w:ascii="微软雅黑" w:eastAsia="微软雅黑" w:hAnsi="微软雅黑" w:hint="eastAsia"/>
        </w:rPr>
        <w:t>基本信息</w:t>
      </w:r>
      <w:r w:rsidR="00623B47" w:rsidRPr="0020473A">
        <w:rPr>
          <w:rFonts w:ascii="微软雅黑" w:eastAsia="微软雅黑" w:hAnsi="微软雅黑" w:hint="eastAsia"/>
        </w:rPr>
        <w:t>接口</w:t>
      </w:r>
      <w:bookmarkEnd w:id="22"/>
    </w:p>
    <w:p w:rsidR="00C8322D" w:rsidRPr="0020473A" w:rsidRDefault="00E4478F" w:rsidP="00C2727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获取用户昵称</w:t>
      </w:r>
      <w:r>
        <w:rPr>
          <w:rFonts w:ascii="微软雅黑" w:eastAsia="微软雅黑" w:hAnsi="微软雅黑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性别</w:t>
      </w:r>
      <w:r>
        <w:rPr>
          <w:rFonts w:ascii="微软雅黑" w:eastAsia="微软雅黑" w:hAnsi="微软雅黑"/>
          <w:szCs w:val="21"/>
        </w:rPr>
        <w:t>、等级、等</w:t>
      </w:r>
      <w:r>
        <w:rPr>
          <w:rFonts w:ascii="微软雅黑" w:eastAsia="微软雅黑" w:hAnsi="微软雅黑" w:hint="eastAsia"/>
          <w:szCs w:val="21"/>
        </w:rPr>
        <w:t>基础</w:t>
      </w:r>
      <w:r>
        <w:rPr>
          <w:rFonts w:ascii="微软雅黑" w:eastAsia="微软雅黑" w:hAnsi="微软雅黑"/>
          <w:szCs w:val="21"/>
        </w:rPr>
        <w:t>信息</w:t>
      </w:r>
      <w:r w:rsidR="00E009A2" w:rsidRPr="0020473A">
        <w:rPr>
          <w:rFonts w:ascii="微软雅黑" w:eastAsia="微软雅黑" w:hAnsi="微软雅黑" w:hint="eastAsia"/>
          <w:szCs w:val="21"/>
        </w:rPr>
        <w:t>。</w:t>
      </w:r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" w:name="_Toc296341998"/>
      <w:bookmarkStart w:id="24" w:name="_Toc296349722"/>
      <w:bookmarkStart w:id="25" w:name="_Toc297562129"/>
      <w:bookmarkStart w:id="26" w:name="_Toc298369853"/>
      <w:bookmarkStart w:id="27" w:name="_Toc312966207"/>
      <w:bookmarkStart w:id="28" w:name="_Toc313049953"/>
      <w:bookmarkStart w:id="29" w:name="_Toc313439457"/>
      <w:bookmarkStart w:id="30" w:name="_Toc332756697"/>
      <w:bookmarkStart w:id="31" w:name="_Toc332761864"/>
      <w:bookmarkStart w:id="32" w:name="_Toc332811235"/>
      <w:bookmarkStart w:id="33" w:name="_Toc332919193"/>
      <w:bookmarkStart w:id="34" w:name="_Toc332921086"/>
      <w:bookmarkStart w:id="35" w:name="_Toc332924713"/>
      <w:bookmarkStart w:id="36" w:name="_Toc332925773"/>
      <w:bookmarkStart w:id="37" w:name="_Toc332925884"/>
      <w:bookmarkStart w:id="38" w:name="_Toc332927082"/>
      <w:bookmarkStart w:id="39" w:name="_Toc332927164"/>
      <w:bookmarkStart w:id="40" w:name="_Toc332928014"/>
      <w:bookmarkStart w:id="41" w:name="_Toc333158820"/>
      <w:bookmarkStart w:id="42" w:name="_Toc333178125"/>
      <w:bookmarkStart w:id="43" w:name="_Toc333183071"/>
      <w:bookmarkStart w:id="44" w:name="_Toc333218942"/>
      <w:bookmarkStart w:id="45" w:name="_Toc333393133"/>
      <w:bookmarkStart w:id="46" w:name="_Toc333400425"/>
      <w:bookmarkStart w:id="47" w:name="_Toc334035329"/>
      <w:bookmarkStart w:id="48" w:name="_Toc334178334"/>
      <w:bookmarkStart w:id="49" w:name="_Toc334183781"/>
      <w:bookmarkStart w:id="50" w:name="_Toc334185842"/>
      <w:bookmarkStart w:id="51" w:name="_Toc334185966"/>
      <w:bookmarkStart w:id="52" w:name="_Toc334186120"/>
      <w:bookmarkStart w:id="53" w:name="_Toc334186656"/>
      <w:bookmarkStart w:id="54" w:name="_Toc334379557"/>
      <w:bookmarkStart w:id="55" w:name="_Toc335151082"/>
      <w:bookmarkStart w:id="56" w:name="_Toc364254023"/>
      <w:bookmarkStart w:id="57" w:name="_Toc367956777"/>
      <w:bookmarkStart w:id="58" w:name="_Toc372734549"/>
      <w:bookmarkStart w:id="59" w:name="_Toc373399102"/>
      <w:bookmarkStart w:id="60" w:name="_Toc378326083"/>
      <w:bookmarkStart w:id="61" w:name="_Toc380673252"/>
      <w:bookmarkStart w:id="62" w:name="_Toc385258653"/>
      <w:bookmarkStart w:id="63" w:name="_Toc29480777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4" w:name="_Toc296341999"/>
      <w:bookmarkStart w:id="65" w:name="_Toc296349723"/>
      <w:bookmarkStart w:id="66" w:name="_Toc297562130"/>
      <w:bookmarkStart w:id="67" w:name="_Toc298369854"/>
      <w:bookmarkStart w:id="68" w:name="_Toc312966208"/>
      <w:bookmarkStart w:id="69" w:name="_Toc313049954"/>
      <w:bookmarkStart w:id="70" w:name="_Toc313439458"/>
      <w:bookmarkStart w:id="71" w:name="_Toc332756698"/>
      <w:bookmarkStart w:id="72" w:name="_Toc332761865"/>
      <w:bookmarkStart w:id="73" w:name="_Toc332811236"/>
      <w:bookmarkStart w:id="74" w:name="_Toc332919194"/>
      <w:bookmarkStart w:id="75" w:name="_Toc332921087"/>
      <w:bookmarkStart w:id="76" w:name="_Toc332924714"/>
      <w:bookmarkStart w:id="77" w:name="_Toc332925774"/>
      <w:bookmarkStart w:id="78" w:name="_Toc332925885"/>
      <w:bookmarkStart w:id="79" w:name="_Toc332927083"/>
      <w:bookmarkStart w:id="80" w:name="_Toc332927165"/>
      <w:bookmarkStart w:id="81" w:name="_Toc332928015"/>
      <w:bookmarkStart w:id="82" w:name="_Toc333158821"/>
      <w:bookmarkStart w:id="83" w:name="_Toc333178126"/>
      <w:bookmarkStart w:id="84" w:name="_Toc333183072"/>
      <w:bookmarkStart w:id="85" w:name="_Toc333218943"/>
      <w:bookmarkStart w:id="86" w:name="_Toc333393134"/>
      <w:bookmarkStart w:id="87" w:name="_Toc333400426"/>
      <w:bookmarkStart w:id="88" w:name="_Toc334035330"/>
      <w:bookmarkStart w:id="89" w:name="_Toc334178335"/>
      <w:bookmarkStart w:id="90" w:name="_Toc334183782"/>
      <w:bookmarkStart w:id="91" w:name="_Toc334185843"/>
      <w:bookmarkStart w:id="92" w:name="_Toc334185967"/>
      <w:bookmarkStart w:id="93" w:name="_Toc334186121"/>
      <w:bookmarkStart w:id="94" w:name="_Toc334186657"/>
      <w:bookmarkStart w:id="95" w:name="_Toc334379558"/>
      <w:bookmarkStart w:id="96" w:name="_Toc335151083"/>
      <w:bookmarkStart w:id="97" w:name="_Toc364254024"/>
      <w:bookmarkStart w:id="98" w:name="_Toc367956778"/>
      <w:bookmarkStart w:id="99" w:name="_Toc372734550"/>
      <w:bookmarkStart w:id="100" w:name="_Toc373399103"/>
      <w:bookmarkStart w:id="101" w:name="_Toc378326084"/>
      <w:bookmarkStart w:id="102" w:name="_Toc380673253"/>
      <w:bookmarkStart w:id="103" w:name="_Toc385258654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04" w:name="_Toc296342000"/>
      <w:bookmarkStart w:id="105" w:name="_Toc296349724"/>
      <w:bookmarkStart w:id="106" w:name="_Toc297562131"/>
      <w:bookmarkStart w:id="107" w:name="_Toc298369855"/>
      <w:bookmarkStart w:id="108" w:name="_Toc312966209"/>
      <w:bookmarkStart w:id="109" w:name="_Toc313049955"/>
      <w:bookmarkStart w:id="110" w:name="_Toc313439459"/>
      <w:bookmarkStart w:id="111" w:name="_Toc332756699"/>
      <w:bookmarkStart w:id="112" w:name="_Toc332761866"/>
      <w:bookmarkStart w:id="113" w:name="_Toc332811237"/>
      <w:bookmarkStart w:id="114" w:name="_Toc332919195"/>
      <w:bookmarkStart w:id="115" w:name="_Toc332921088"/>
      <w:bookmarkStart w:id="116" w:name="_Toc332924715"/>
      <w:bookmarkStart w:id="117" w:name="_Toc332925775"/>
      <w:bookmarkStart w:id="118" w:name="_Toc332925886"/>
      <w:bookmarkStart w:id="119" w:name="_Toc332927084"/>
      <w:bookmarkStart w:id="120" w:name="_Toc332927166"/>
      <w:bookmarkStart w:id="121" w:name="_Toc332928016"/>
      <w:bookmarkStart w:id="122" w:name="_Toc333158822"/>
      <w:bookmarkStart w:id="123" w:name="_Toc333178127"/>
      <w:bookmarkStart w:id="124" w:name="_Toc333183073"/>
      <w:bookmarkStart w:id="125" w:name="_Toc333218944"/>
      <w:bookmarkStart w:id="126" w:name="_Toc333393135"/>
      <w:bookmarkStart w:id="127" w:name="_Toc333400427"/>
      <w:bookmarkStart w:id="128" w:name="_Toc334035331"/>
      <w:bookmarkStart w:id="129" w:name="_Toc334178336"/>
      <w:bookmarkStart w:id="130" w:name="_Toc334183783"/>
      <w:bookmarkStart w:id="131" w:name="_Toc334185844"/>
      <w:bookmarkStart w:id="132" w:name="_Toc334185968"/>
      <w:bookmarkStart w:id="133" w:name="_Toc334186122"/>
      <w:bookmarkStart w:id="134" w:name="_Toc334186658"/>
      <w:bookmarkStart w:id="135" w:name="_Toc334379559"/>
      <w:bookmarkStart w:id="136" w:name="_Toc335151084"/>
      <w:bookmarkStart w:id="137" w:name="_Toc364254025"/>
      <w:bookmarkStart w:id="138" w:name="_Toc367956779"/>
      <w:bookmarkStart w:id="139" w:name="_Toc372734551"/>
      <w:bookmarkStart w:id="140" w:name="_Toc373399104"/>
      <w:bookmarkStart w:id="141" w:name="_Toc378326085"/>
      <w:bookmarkStart w:id="142" w:name="_Toc380673254"/>
      <w:bookmarkStart w:id="143" w:name="_Toc385258655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bookmarkEnd w:id="18"/>
    <w:bookmarkEnd w:id="63"/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478F" w:rsidRDefault="00E4478F" w:rsidP="00E447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info/detail</w:t>
      </w:r>
    </w:p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E4478F" w:rsidRPr="005F1547" w:rsidTr="00E80E9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D5502D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69796C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Default="0069796C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mail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Default="0069796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Default="0069796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Default="0069796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@c.com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Pr="005F1547" w:rsidRDefault="0069796C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9796C" w:rsidRDefault="0069796C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邮箱</w:t>
            </w:r>
          </w:p>
        </w:tc>
      </w:tr>
      <w:tr w:rsidR="00434BD2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490448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80E97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is_cert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490448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F575E3" w:rsidRDefault="00F575E3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选择不是验证操作，则如果手机号码不存在会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一个用户。</w:t>
            </w:r>
          </w:p>
        </w:tc>
      </w:tr>
    </w:tbl>
    <w:p w:rsidR="00E4478F" w:rsidRPr="00E4478F" w:rsidRDefault="00E4478F" w:rsidP="00E4478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9645DB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645DB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user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E45B44" w:rsidP="009645DB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UserItem" w:history="1">
              <w:r w:rsidR="009645DB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UserItem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9645DB" w:rsidRPr="009645DB" w:rsidRDefault="009645DB" w:rsidP="009645DB">
      <w:pPr>
        <w:pStyle w:val="affe"/>
        <w:pBdr>
          <w:bottom w:val="single" w:sz="4" w:space="6" w:color="4F81BD"/>
        </w:pBdr>
      </w:pPr>
      <w:bookmarkStart w:id="144" w:name="UserItem"/>
      <w:bookmarkEnd w:id="144"/>
      <w:r>
        <w:rPr>
          <w:rFonts w:hint="eastAsia"/>
        </w:rPr>
        <w:t xml:space="preserve"> </w:t>
      </w:r>
      <w:r>
        <w:t>UserItem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E4478F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7B691E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8C5ACF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</w:t>
            </w:r>
            <w:r w:rsid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area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025</w:t>
            </w: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归属地区代码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evel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等级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普通会员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 体验会员 长期免费。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 体验会员 定期免费。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 普通会员 1元/月。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21 普通会员 3元/月。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22 普通会员 5元/月。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30 中级会员 30元/年。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 高级会员 30元/月。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7B691E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E80E97" w:rsidRPr="005934FD" w:rsidRDefault="00E80E97" w:rsidP="007B691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</w:tbl>
    <w:p w:rsidR="00E435A0" w:rsidRPr="0020473A" w:rsidRDefault="00E435A0" w:rsidP="00E435A0">
      <w:pPr>
        <w:pStyle w:val="3"/>
        <w:rPr>
          <w:rFonts w:ascii="微软雅黑" w:eastAsia="微软雅黑" w:hAnsi="微软雅黑"/>
        </w:rPr>
      </w:pPr>
      <w:bookmarkStart w:id="145" w:name="_Toc385258656"/>
      <w:r>
        <w:rPr>
          <w:rFonts w:ascii="微软雅黑" w:eastAsia="微软雅黑" w:hAnsi="微软雅黑" w:hint="eastAsia"/>
        </w:rPr>
        <w:t>订购关系</w:t>
      </w:r>
      <w:r>
        <w:rPr>
          <w:rFonts w:ascii="微软雅黑" w:eastAsia="微软雅黑" w:hAnsi="微软雅黑"/>
        </w:rPr>
        <w:t>同步</w:t>
      </w:r>
      <w:r w:rsidRPr="0020473A">
        <w:rPr>
          <w:rFonts w:ascii="微软雅黑" w:eastAsia="微软雅黑" w:hAnsi="微软雅黑" w:hint="eastAsia"/>
        </w:rPr>
        <w:t>接口</w:t>
      </w:r>
      <w:bookmarkEnd w:id="145"/>
    </w:p>
    <w:p w:rsidR="00E435A0" w:rsidRPr="0020473A" w:rsidRDefault="00E435A0" w:rsidP="00E435A0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把</w:t>
      </w:r>
      <w:r>
        <w:rPr>
          <w:rFonts w:ascii="微软雅黑" w:eastAsia="微软雅黑" w:hAnsi="微软雅黑"/>
          <w:szCs w:val="21"/>
        </w:rPr>
        <w:t>用户的订购关系同步到</w:t>
      </w:r>
      <w:r>
        <w:rPr>
          <w:rFonts w:ascii="微软雅黑" w:eastAsia="微软雅黑" w:hAnsi="微软雅黑" w:hint="eastAsia"/>
          <w:szCs w:val="21"/>
        </w:rPr>
        <w:t>用户</w:t>
      </w:r>
      <w:r>
        <w:rPr>
          <w:rFonts w:ascii="微软雅黑" w:eastAsia="微软雅黑" w:hAnsi="微软雅黑"/>
          <w:szCs w:val="21"/>
        </w:rPr>
        <w:t>中心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E435A0" w:rsidRPr="0020473A" w:rsidRDefault="00E435A0" w:rsidP="00E435A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6" w:name="_Toc385258657"/>
      <w:bookmarkEnd w:id="146"/>
    </w:p>
    <w:p w:rsidR="00E435A0" w:rsidRPr="0020473A" w:rsidRDefault="00E435A0" w:rsidP="00E435A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7" w:name="_Toc385258658"/>
      <w:bookmarkEnd w:id="147"/>
    </w:p>
    <w:p w:rsidR="00E435A0" w:rsidRPr="0020473A" w:rsidRDefault="00E435A0" w:rsidP="00E435A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8" w:name="_Toc385258659"/>
      <w:bookmarkEnd w:id="148"/>
    </w:p>
    <w:p w:rsidR="00E435A0" w:rsidRPr="0020473A" w:rsidRDefault="00E435A0" w:rsidP="00E435A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35A0" w:rsidRDefault="00E435A0" w:rsidP="00E435A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user/busi/sync</w:t>
      </w:r>
    </w:p>
    <w:p w:rsidR="00E435A0" w:rsidRPr="0020473A" w:rsidRDefault="00E435A0" w:rsidP="00E435A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E435A0" w:rsidRPr="005F1547" w:rsidTr="00877260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834B0" w:rsidRPr="005F1547" w:rsidTr="00877260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Default="005834B0" w:rsidP="005834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prov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ince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Default="005834B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Default="005834B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Default="005834B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Pr="005F1547" w:rsidRDefault="005834B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834B0" w:rsidRDefault="005834B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编码，见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hyperlink w:anchor="_省编码" w:history="1">
              <w:r w:rsidRPr="005834B0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附录：</w:t>
              </w:r>
              <w:r w:rsidRPr="005834B0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省编码</w:t>
              </w:r>
            </w:hyperlink>
          </w:p>
        </w:tc>
      </w:tr>
      <w:tr w:rsidR="00E435A0" w:rsidRPr="005F1547" w:rsidTr="00877260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Pr="005F1547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Pr="005F1547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Pr="00490448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Pr="005F1547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35A0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435A0" w:rsidRPr="005F1547" w:rsidTr="00877260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E435A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prod_code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订购业务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代码</w:t>
            </w:r>
          </w:p>
        </w:tc>
      </w:tr>
      <w:tr w:rsidR="00E435A0" w:rsidRPr="005F1547" w:rsidTr="0087726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490448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操作类型</w:t>
            </w:r>
          </w:p>
          <w:p w:rsidR="00E435A0" w:rsidRDefault="00E435A0" w:rsidP="00E435A0">
            <w:pPr>
              <w:widowControl/>
              <w:autoSpaceDE/>
              <w:autoSpaceDN/>
              <w:adjustRightInd/>
              <w:ind w:firstLineChars="50" w:firstLine="9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435A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开通</w:t>
            </w:r>
          </w:p>
          <w:p w:rsidR="00E435A0" w:rsidRDefault="00E435A0" w:rsidP="00E435A0">
            <w:pPr>
              <w:widowControl/>
              <w:autoSpaceDE/>
              <w:autoSpaceDN/>
              <w:adjustRightInd/>
              <w:ind w:firstLineChars="50" w:firstLine="9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435A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</w:p>
          <w:p w:rsidR="00E435A0" w:rsidRDefault="00E435A0" w:rsidP="00E435A0">
            <w:pPr>
              <w:widowControl/>
              <w:autoSpaceDE/>
              <w:autoSpaceDN/>
              <w:adjustRightInd/>
              <w:ind w:firstLineChars="50" w:firstLine="9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435A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03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暂停</w:t>
            </w:r>
          </w:p>
          <w:p w:rsidR="00E435A0" w:rsidRDefault="00E435A0" w:rsidP="00E435A0">
            <w:pPr>
              <w:widowControl/>
              <w:autoSpaceDE/>
              <w:autoSpaceDN/>
              <w:adjustRightInd/>
              <w:ind w:firstLineChars="50" w:firstLine="9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435A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恢复</w:t>
            </w:r>
          </w:p>
          <w:p w:rsidR="00E435A0" w:rsidRDefault="00E435A0" w:rsidP="00E435A0">
            <w:pPr>
              <w:widowControl/>
              <w:autoSpaceDE/>
              <w:autoSpaceDN/>
              <w:adjustRightInd/>
              <w:ind w:firstLineChars="50" w:firstLine="9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435A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10变更</w:t>
            </w:r>
          </w:p>
        </w:tc>
      </w:tr>
      <w:tr w:rsidR="00E435A0" w:rsidRPr="005F1547" w:rsidTr="0087726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oper_time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490448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Pr="005F1547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35A0" w:rsidRDefault="00E435A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时间（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实际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用户的定制时间，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日期格式）</w:t>
            </w:r>
          </w:p>
        </w:tc>
      </w:tr>
    </w:tbl>
    <w:p w:rsidR="00E435A0" w:rsidRDefault="00E435A0" w:rsidP="00E435A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p w:rsidR="00E435A0" w:rsidRPr="0020473A" w:rsidRDefault="00E435A0" w:rsidP="00E435A0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无。</w:t>
      </w:r>
    </w:p>
    <w:p w:rsidR="004027CD" w:rsidRPr="0020473A" w:rsidRDefault="004027CD" w:rsidP="004027CD">
      <w:pPr>
        <w:pStyle w:val="3"/>
        <w:rPr>
          <w:rFonts w:ascii="微软雅黑" w:eastAsia="微软雅黑" w:hAnsi="微软雅黑"/>
        </w:rPr>
      </w:pPr>
      <w:bookmarkStart w:id="149" w:name="_Toc385258660"/>
      <w:r>
        <w:rPr>
          <w:rFonts w:ascii="微软雅黑" w:eastAsia="微软雅黑" w:hAnsi="微软雅黑" w:hint="eastAsia"/>
        </w:rPr>
        <w:t>收货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149"/>
    </w:p>
    <w:p w:rsidR="004027CD" w:rsidRPr="0020473A" w:rsidRDefault="004027CD" w:rsidP="004027CD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获取用户的收货</w:t>
      </w:r>
      <w:r>
        <w:rPr>
          <w:rFonts w:ascii="微软雅黑" w:eastAsia="微软雅黑" w:hAnsi="微软雅黑"/>
          <w:szCs w:val="21"/>
        </w:rPr>
        <w:t>地址信息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0" w:name="_Toc378326087"/>
      <w:bookmarkStart w:id="151" w:name="_Toc380673256"/>
      <w:bookmarkStart w:id="152" w:name="_Toc385258661"/>
      <w:bookmarkEnd w:id="150"/>
      <w:bookmarkEnd w:id="151"/>
      <w:bookmarkEnd w:id="152"/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3" w:name="_Toc378326088"/>
      <w:bookmarkStart w:id="154" w:name="_Toc380673257"/>
      <w:bookmarkStart w:id="155" w:name="_Toc385258662"/>
      <w:bookmarkEnd w:id="153"/>
      <w:bookmarkEnd w:id="154"/>
      <w:bookmarkEnd w:id="155"/>
    </w:p>
    <w:p w:rsidR="004027CD" w:rsidRPr="0020473A" w:rsidRDefault="004027CD" w:rsidP="004027C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6" w:name="_Toc378326089"/>
      <w:bookmarkStart w:id="157" w:name="_Toc380673258"/>
      <w:bookmarkStart w:id="158" w:name="_Toc385258663"/>
      <w:bookmarkEnd w:id="156"/>
      <w:bookmarkEnd w:id="157"/>
      <w:bookmarkEnd w:id="158"/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027CD" w:rsidRDefault="004027CD" w:rsidP="004027C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user/info/address</w:t>
      </w:r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027CD" w:rsidRPr="005F1547" w:rsidTr="004027CD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490448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B254DF" w:rsidRPr="00E4478F" w:rsidRDefault="00B254DF" w:rsidP="00B254D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4027CD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4027CD" w:rsidTr="004027CD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Tr="004027CD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E45B44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Item" w:history="1">
              <w:r w:rsidR="004027CD" w:rsidRPr="004027CD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地址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027CD" w:rsidRPr="009645DB" w:rsidRDefault="004027CD" w:rsidP="004027CD">
      <w:pPr>
        <w:pStyle w:val="affe"/>
        <w:pBdr>
          <w:bottom w:val="single" w:sz="4" w:space="6" w:color="4F81BD"/>
        </w:pBdr>
      </w:pPr>
      <w:bookmarkStart w:id="159" w:name="AddressItem"/>
      <w:bookmarkEnd w:id="159"/>
      <w:r>
        <w:t>AddressItem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027CD" w:rsidRPr="006B0D78" w:rsidTr="004027C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序号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姓名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（江苏 南京 浦口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lastUseTime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邮编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详细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defaul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tShipping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</w:t>
            </w:r>
          </w:p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bookmarkStart w:id="160" w:name="_Toc385258664"/>
      <w:r>
        <w:rPr>
          <w:rFonts w:ascii="微软雅黑" w:eastAsia="微软雅黑" w:hAnsi="微软雅黑" w:hint="eastAsia"/>
        </w:rPr>
        <w:t>品牌</w:t>
      </w:r>
      <w:r>
        <w:rPr>
          <w:rFonts w:ascii="微软雅黑" w:eastAsia="微软雅黑" w:hAnsi="微软雅黑"/>
        </w:rPr>
        <w:t>积分</w:t>
      </w:r>
      <w:r w:rsidR="00511626">
        <w:rPr>
          <w:rFonts w:ascii="微软雅黑" w:eastAsia="微软雅黑" w:hAnsi="微软雅黑" w:hint="eastAsia"/>
        </w:rPr>
        <w:t>商城币话费</w:t>
      </w:r>
      <w:r w:rsidR="00511626"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160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1" w:name="_Toc364254027"/>
      <w:bookmarkStart w:id="162" w:name="_Toc367956781"/>
      <w:bookmarkStart w:id="163" w:name="_Toc372734553"/>
      <w:bookmarkStart w:id="164" w:name="_Toc373399106"/>
      <w:bookmarkStart w:id="165" w:name="_Toc378326091"/>
      <w:bookmarkStart w:id="166" w:name="_Toc380673260"/>
      <w:bookmarkStart w:id="167" w:name="_Toc385258665"/>
      <w:bookmarkEnd w:id="161"/>
      <w:bookmarkEnd w:id="162"/>
      <w:bookmarkEnd w:id="163"/>
      <w:bookmarkEnd w:id="164"/>
      <w:bookmarkEnd w:id="165"/>
      <w:bookmarkEnd w:id="166"/>
      <w:bookmarkEnd w:id="167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8" w:name="_Toc364254028"/>
      <w:bookmarkStart w:id="169" w:name="_Toc367956782"/>
      <w:bookmarkStart w:id="170" w:name="_Toc372734554"/>
      <w:bookmarkStart w:id="171" w:name="_Toc373399107"/>
      <w:bookmarkStart w:id="172" w:name="_Toc378326092"/>
      <w:bookmarkStart w:id="173" w:name="_Toc380673261"/>
      <w:bookmarkStart w:id="174" w:name="_Toc385258666"/>
      <w:bookmarkEnd w:id="168"/>
      <w:bookmarkEnd w:id="169"/>
      <w:bookmarkEnd w:id="170"/>
      <w:bookmarkEnd w:id="171"/>
      <w:bookmarkEnd w:id="172"/>
      <w:bookmarkEnd w:id="173"/>
      <w:bookmarkEnd w:id="174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5" w:name="_Toc364254029"/>
      <w:bookmarkStart w:id="176" w:name="_Toc367956783"/>
      <w:bookmarkStart w:id="177" w:name="_Toc372734555"/>
      <w:bookmarkStart w:id="178" w:name="_Toc373399108"/>
      <w:bookmarkStart w:id="179" w:name="_Toc378326093"/>
      <w:bookmarkStart w:id="180" w:name="_Toc380673262"/>
      <w:bookmarkStart w:id="181" w:name="_Toc385258667"/>
      <w:bookmarkEnd w:id="175"/>
      <w:bookmarkEnd w:id="176"/>
      <w:bookmarkEnd w:id="177"/>
      <w:bookmarkEnd w:id="178"/>
      <w:bookmarkEnd w:id="179"/>
      <w:bookmarkEnd w:id="180"/>
      <w:bookmarkEnd w:id="181"/>
    </w:p>
    <w:p w:rsidR="00D26E53" w:rsidRPr="0020473A" w:rsidRDefault="00D26E53" w:rsidP="00D26E5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</w:t>
      </w:r>
      <w:r>
        <w:rPr>
          <w:rFonts w:ascii="微软雅黑" w:eastAsia="微软雅黑" w:hAnsi="微软雅黑"/>
          <w:szCs w:val="21"/>
        </w:rPr>
        <w:t>返回</w:t>
      </w:r>
      <w:r>
        <w:rPr>
          <w:rFonts w:ascii="微软雅黑" w:eastAsia="微软雅黑" w:hAnsi="微软雅黑" w:hint="eastAsia"/>
          <w:szCs w:val="21"/>
        </w:rPr>
        <w:t>的</w:t>
      </w:r>
      <w:r>
        <w:rPr>
          <w:rFonts w:ascii="微软雅黑" w:eastAsia="微软雅黑" w:hAnsi="微软雅黑"/>
          <w:szCs w:val="21"/>
        </w:rPr>
        <w:t>话费项目</w:t>
      </w:r>
      <w:r>
        <w:rPr>
          <w:rFonts w:ascii="微软雅黑" w:eastAsia="微软雅黑" w:hAnsi="微软雅黑" w:hint="eastAsia"/>
          <w:szCs w:val="21"/>
        </w:rPr>
        <w:t>，金额</w:t>
      </w:r>
      <w:r>
        <w:rPr>
          <w:rFonts w:ascii="微软雅黑" w:eastAsia="微软雅黑" w:hAnsi="微软雅黑"/>
          <w:szCs w:val="21"/>
        </w:rPr>
        <w:t>单位</w:t>
      </w:r>
      <w:r>
        <w:rPr>
          <w:rFonts w:ascii="微软雅黑" w:eastAsia="微软雅黑" w:hAnsi="微软雅黑" w:hint="eastAsia"/>
          <w:szCs w:val="21"/>
        </w:rPr>
        <w:t>为</w:t>
      </w:r>
      <w:r>
        <w:rPr>
          <w:rFonts w:ascii="微软雅黑" w:eastAsia="微软雅黑" w:hAnsi="微软雅黑"/>
          <w:szCs w:val="21"/>
        </w:rPr>
        <w:t>分，</w:t>
      </w:r>
      <w:r>
        <w:rPr>
          <w:rFonts w:ascii="微软雅黑" w:eastAsia="微软雅黑" w:hAnsi="微软雅黑" w:hint="eastAsia"/>
          <w:szCs w:val="21"/>
        </w:rPr>
        <w:t>可能</w:t>
      </w:r>
      <w:r>
        <w:rPr>
          <w:rFonts w:ascii="微软雅黑" w:eastAsia="微软雅黑" w:hAnsi="微软雅黑"/>
          <w:szCs w:val="21"/>
        </w:rPr>
        <w:t>有负数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5502D" w:rsidRDefault="00D5502D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</w:t>
      </w:r>
      <w:r w:rsidR="00511626">
        <w:rPr>
          <w:rFonts w:ascii="微软雅黑" w:eastAsia="微软雅黑" w:hAnsi="微软雅黑" w:cs="宋体"/>
          <w:b/>
          <w:color w:val="000000"/>
        </w:rPr>
        <w:t>cbs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2029"/>
        <w:gridCol w:w="1310"/>
        <w:gridCol w:w="1019"/>
        <w:gridCol w:w="1452"/>
        <w:gridCol w:w="872"/>
        <w:gridCol w:w="3485"/>
      </w:tblGrid>
      <w:tr w:rsidR="00D5502D" w:rsidRPr="005F1547" w:rsidTr="00511626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query_score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品牌积分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query_coin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</w:tc>
      </w:tr>
      <w:tr w:rsidR="00D5502D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query_balance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查询话费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余额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当包含查询商城币时）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余额（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invalidDate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有效期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limitFee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限额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D26E53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182" w:name="_Toc385258668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 w:rsidR="00456431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82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3" w:name="_Toc364254035"/>
      <w:bookmarkStart w:id="184" w:name="_Toc367956789"/>
      <w:bookmarkStart w:id="185" w:name="_Toc372734561"/>
      <w:bookmarkStart w:id="186" w:name="_Toc373399110"/>
      <w:bookmarkStart w:id="187" w:name="_Toc378326095"/>
      <w:bookmarkStart w:id="188" w:name="_Toc380673264"/>
      <w:bookmarkStart w:id="189" w:name="_Toc385258669"/>
      <w:bookmarkEnd w:id="183"/>
      <w:bookmarkEnd w:id="184"/>
      <w:bookmarkEnd w:id="185"/>
      <w:bookmarkEnd w:id="186"/>
      <w:bookmarkEnd w:id="187"/>
      <w:bookmarkEnd w:id="188"/>
      <w:bookmarkEnd w:id="189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0" w:name="_Toc364254036"/>
      <w:bookmarkStart w:id="191" w:name="_Toc367956790"/>
      <w:bookmarkStart w:id="192" w:name="_Toc372734562"/>
      <w:bookmarkStart w:id="193" w:name="_Toc373399111"/>
      <w:bookmarkStart w:id="194" w:name="_Toc378326096"/>
      <w:bookmarkStart w:id="195" w:name="_Toc380673265"/>
      <w:bookmarkStart w:id="196" w:name="_Toc385258670"/>
      <w:bookmarkEnd w:id="190"/>
      <w:bookmarkEnd w:id="191"/>
      <w:bookmarkEnd w:id="192"/>
      <w:bookmarkEnd w:id="193"/>
      <w:bookmarkEnd w:id="194"/>
      <w:bookmarkEnd w:id="195"/>
      <w:bookmarkEnd w:id="196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7" w:name="_Toc364254037"/>
      <w:bookmarkStart w:id="198" w:name="_Toc367956791"/>
      <w:bookmarkStart w:id="199" w:name="_Toc372734563"/>
      <w:bookmarkStart w:id="200" w:name="_Toc373399112"/>
      <w:bookmarkStart w:id="201" w:name="_Toc378326097"/>
      <w:bookmarkStart w:id="202" w:name="_Toc380673266"/>
      <w:bookmarkStart w:id="203" w:name="_Toc385258671"/>
      <w:bookmarkEnd w:id="197"/>
      <w:bookmarkEnd w:id="198"/>
      <w:bookmarkEnd w:id="199"/>
      <w:bookmarkEnd w:id="200"/>
      <w:bookmarkEnd w:id="201"/>
      <w:bookmarkEnd w:id="202"/>
      <w:bookmarkEnd w:id="203"/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6E6A39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</w:t>
      </w:r>
      <w:r w:rsidR="00382D2A">
        <w:rPr>
          <w:rFonts w:ascii="微软雅黑" w:eastAsia="微软雅黑" w:hAnsi="微软雅黑" w:cs="宋体"/>
          <w:b/>
          <w:color w:val="000000"/>
        </w:rPr>
        <w:t>_req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6E6A39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3F771F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_ip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490448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5F1547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的IP地址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ipv4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地址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兑换的商城币数量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F771F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6E6A39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456431" w:rsidRPr="0020473A" w:rsidRDefault="00456431" w:rsidP="00456431">
      <w:pPr>
        <w:pStyle w:val="3"/>
        <w:rPr>
          <w:rFonts w:ascii="微软雅黑" w:eastAsia="微软雅黑" w:hAnsi="微软雅黑"/>
        </w:rPr>
      </w:pPr>
      <w:bookmarkStart w:id="204" w:name="_Toc385258672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>
        <w:rPr>
          <w:rFonts w:ascii="微软雅黑" w:eastAsia="微软雅黑" w:hAnsi="微软雅黑" w:hint="eastAsia"/>
        </w:rPr>
        <w:t>确认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204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5" w:name="_Toc364254039"/>
      <w:bookmarkStart w:id="206" w:name="_Toc367956793"/>
      <w:bookmarkStart w:id="207" w:name="_Toc372734565"/>
      <w:bookmarkStart w:id="208" w:name="_Toc373399114"/>
      <w:bookmarkStart w:id="209" w:name="_Toc378326099"/>
      <w:bookmarkStart w:id="210" w:name="_Toc380673268"/>
      <w:bookmarkStart w:id="211" w:name="_Toc385258673"/>
      <w:bookmarkEnd w:id="205"/>
      <w:bookmarkEnd w:id="206"/>
      <w:bookmarkEnd w:id="207"/>
      <w:bookmarkEnd w:id="208"/>
      <w:bookmarkEnd w:id="209"/>
      <w:bookmarkEnd w:id="210"/>
      <w:bookmarkEnd w:id="211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2" w:name="_Toc364254040"/>
      <w:bookmarkStart w:id="213" w:name="_Toc367956794"/>
      <w:bookmarkStart w:id="214" w:name="_Toc372734566"/>
      <w:bookmarkStart w:id="215" w:name="_Toc373399115"/>
      <w:bookmarkStart w:id="216" w:name="_Toc378326100"/>
      <w:bookmarkStart w:id="217" w:name="_Toc380673269"/>
      <w:bookmarkStart w:id="218" w:name="_Toc385258674"/>
      <w:bookmarkEnd w:id="212"/>
      <w:bookmarkEnd w:id="213"/>
      <w:bookmarkEnd w:id="214"/>
      <w:bookmarkEnd w:id="215"/>
      <w:bookmarkEnd w:id="216"/>
      <w:bookmarkEnd w:id="217"/>
      <w:bookmarkEnd w:id="218"/>
    </w:p>
    <w:p w:rsidR="00456431" w:rsidRPr="0020473A" w:rsidRDefault="00456431" w:rsidP="0045643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9" w:name="_Toc364254041"/>
      <w:bookmarkStart w:id="220" w:name="_Toc367956795"/>
      <w:bookmarkStart w:id="221" w:name="_Toc372734567"/>
      <w:bookmarkStart w:id="222" w:name="_Toc373399116"/>
      <w:bookmarkStart w:id="223" w:name="_Toc378326101"/>
      <w:bookmarkStart w:id="224" w:name="_Toc380673270"/>
      <w:bookmarkStart w:id="225" w:name="_Toc385258675"/>
      <w:bookmarkEnd w:id="219"/>
      <w:bookmarkEnd w:id="220"/>
      <w:bookmarkEnd w:id="221"/>
      <w:bookmarkEnd w:id="222"/>
      <w:bookmarkEnd w:id="223"/>
      <w:bookmarkEnd w:id="224"/>
      <w:bookmarkEnd w:id="225"/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56431" w:rsidRDefault="00456431" w:rsidP="0045643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coin_confirm</w:t>
      </w:r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56431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6431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数量</w:t>
            </w:r>
          </w:p>
        </w:tc>
      </w:tr>
    </w:tbl>
    <w:p w:rsidR="00DE7CAB" w:rsidRPr="0020473A" w:rsidRDefault="00DE7CAB" w:rsidP="00DE7CAB">
      <w:pPr>
        <w:pStyle w:val="2"/>
        <w:rPr>
          <w:rFonts w:ascii="微软雅黑" w:eastAsia="微软雅黑" w:hAnsi="微软雅黑"/>
        </w:rPr>
      </w:pPr>
      <w:bookmarkStart w:id="226" w:name="_Toc385258676"/>
      <w:r>
        <w:rPr>
          <w:rFonts w:ascii="微软雅黑" w:eastAsia="微软雅黑" w:hAnsi="微软雅黑" w:hint="eastAsia"/>
        </w:rPr>
        <w:t>商品信</w:t>
      </w:r>
      <w:r>
        <w:rPr>
          <w:rFonts w:ascii="微软雅黑" w:eastAsia="微软雅黑" w:hAnsi="微软雅黑"/>
        </w:rPr>
        <w:t>息</w:t>
      </w:r>
      <w:r w:rsidRPr="0020473A">
        <w:rPr>
          <w:rFonts w:ascii="微软雅黑" w:eastAsia="微软雅黑" w:hAnsi="微软雅黑" w:hint="eastAsia"/>
        </w:rPr>
        <w:t>接口</w:t>
      </w:r>
      <w:bookmarkEnd w:id="226"/>
    </w:p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27" w:name="_Toc385258677"/>
      <w:r>
        <w:rPr>
          <w:rFonts w:ascii="微软雅黑" w:eastAsia="微软雅黑" w:hAnsi="微软雅黑" w:hint="eastAsia"/>
        </w:rPr>
        <w:t>商品分类</w:t>
      </w:r>
      <w:r w:rsidR="00172540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bookmarkEnd w:id="22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8" w:name="_Toc364254048"/>
      <w:bookmarkStart w:id="229" w:name="_Toc367956798"/>
      <w:bookmarkStart w:id="230" w:name="_Toc372734570"/>
      <w:bookmarkStart w:id="231" w:name="_Toc373399119"/>
      <w:bookmarkStart w:id="232" w:name="_Toc378326104"/>
      <w:bookmarkStart w:id="233" w:name="_Toc380673273"/>
      <w:bookmarkStart w:id="234" w:name="_Toc385258678"/>
      <w:bookmarkEnd w:id="228"/>
      <w:bookmarkEnd w:id="229"/>
      <w:bookmarkEnd w:id="230"/>
      <w:bookmarkEnd w:id="231"/>
      <w:bookmarkEnd w:id="232"/>
      <w:bookmarkEnd w:id="233"/>
      <w:bookmarkEnd w:id="234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5" w:name="_Toc364254049"/>
      <w:bookmarkStart w:id="236" w:name="_Toc367956799"/>
      <w:bookmarkStart w:id="237" w:name="_Toc372734571"/>
      <w:bookmarkStart w:id="238" w:name="_Toc373399120"/>
      <w:bookmarkStart w:id="239" w:name="_Toc378326105"/>
      <w:bookmarkStart w:id="240" w:name="_Toc380673274"/>
      <w:bookmarkStart w:id="241" w:name="_Toc385258679"/>
      <w:bookmarkEnd w:id="235"/>
      <w:bookmarkEnd w:id="236"/>
      <w:bookmarkEnd w:id="237"/>
      <w:bookmarkEnd w:id="238"/>
      <w:bookmarkEnd w:id="239"/>
      <w:bookmarkEnd w:id="240"/>
      <w:bookmarkEnd w:id="241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2" w:name="_Toc364254050"/>
      <w:bookmarkStart w:id="243" w:name="_Toc367956800"/>
      <w:bookmarkStart w:id="244" w:name="_Toc372734572"/>
      <w:bookmarkStart w:id="245" w:name="_Toc373399121"/>
      <w:bookmarkStart w:id="246" w:name="_Toc378326106"/>
      <w:bookmarkStart w:id="247" w:name="_Toc380673275"/>
      <w:bookmarkStart w:id="248" w:name="_Toc385258680"/>
      <w:bookmarkEnd w:id="242"/>
      <w:bookmarkEnd w:id="243"/>
      <w:bookmarkEnd w:id="244"/>
      <w:bookmarkEnd w:id="245"/>
      <w:bookmarkEnd w:id="246"/>
      <w:bookmarkEnd w:id="247"/>
      <w:bookmarkEnd w:id="248"/>
    </w:p>
    <w:p w:rsidR="001259BA" w:rsidRPr="0020473A" w:rsidRDefault="001259BA" w:rsidP="001259BA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提供所有</w:t>
      </w:r>
      <w:r>
        <w:rPr>
          <w:rFonts w:ascii="微软雅黑" w:eastAsia="微软雅黑" w:hAnsi="微软雅黑"/>
          <w:szCs w:val="21"/>
        </w:rPr>
        <w:t>商品分类信息，</w:t>
      </w:r>
      <w:r>
        <w:rPr>
          <w:rFonts w:ascii="微软雅黑" w:eastAsia="微软雅黑" w:hAnsi="微软雅黑" w:hint="eastAsia"/>
          <w:szCs w:val="21"/>
        </w:rPr>
        <w:t>只用于</w:t>
      </w:r>
      <w:r>
        <w:rPr>
          <w:rFonts w:ascii="微软雅黑" w:eastAsia="微软雅黑" w:hAnsi="微软雅黑"/>
          <w:szCs w:val="21"/>
        </w:rPr>
        <w:t>同步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/>
          <w:szCs w:val="21"/>
        </w:rPr>
        <w:t>不要频繁访问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/category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（无）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2603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ategory" w:history="1">
              <w:r w:rsidRPr="004513F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C</w:t>
              </w:r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ategory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</w:t>
            </w:r>
          </w:p>
        </w:tc>
      </w:tr>
    </w:tbl>
    <w:p w:rsidR="00DE7CAB" w:rsidRPr="00C67E09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249" w:name="Category"/>
      <w:bookmarkEnd w:id="249"/>
      <w:r w:rsidRPr="0010256F">
        <w:rPr>
          <w:rFonts w:hint="eastAsia"/>
          <w:lang w:val="en-US"/>
        </w:rPr>
        <w:t>C</w:t>
      </w:r>
      <w:r w:rsidRPr="0010256F">
        <w:rPr>
          <w:lang w:val="en-US"/>
        </w:rPr>
        <w:t>ategory</w:t>
      </w:r>
      <w:r w:rsidRPr="00C67E09">
        <w:rPr>
          <w:rFonts w:hint="eastAsia"/>
          <w:lang w:val="en-US"/>
        </w:rPr>
        <w:t>类型</w:t>
      </w:r>
    </w:p>
    <w:tbl>
      <w:tblPr>
        <w:tblpPr w:leftFromText="180" w:rightFromText="180" w:vertAnchor="text" w:horzAnchor="margin" w:tblpY="4"/>
        <w:tblW w:w="5504" w:type="pct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分类父ID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分类名称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50" w:name="_Toc385258681"/>
      <w:r>
        <w:rPr>
          <w:rFonts w:ascii="微软雅黑" w:eastAsia="微软雅黑" w:hAnsi="微软雅黑" w:hint="eastAsia"/>
        </w:rPr>
        <w:lastRenderedPageBreak/>
        <w:t>商品</w:t>
      </w:r>
      <w:r w:rsidR="00887CAF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CE001A">
        <w:rPr>
          <w:rFonts w:ascii="微软雅黑" w:eastAsia="微软雅黑" w:hAnsi="微软雅黑" w:hint="eastAsia"/>
        </w:rPr>
        <w:t>（</w:t>
      </w:r>
      <w:r w:rsidR="008C2325">
        <w:rPr>
          <w:rFonts w:ascii="微软雅黑" w:eastAsia="微软雅黑" w:hAnsi="微软雅黑" w:hint="eastAsia"/>
        </w:rPr>
        <w:t>商品ID</w:t>
      </w:r>
      <w:r w:rsidR="00CE001A">
        <w:rPr>
          <w:rFonts w:ascii="微软雅黑" w:eastAsia="微软雅黑" w:hAnsi="微软雅黑"/>
        </w:rPr>
        <w:t>）</w:t>
      </w:r>
      <w:bookmarkEnd w:id="250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1" w:name="_Toc367956802"/>
      <w:bookmarkStart w:id="252" w:name="_Toc372734574"/>
      <w:bookmarkStart w:id="253" w:name="_Toc373399123"/>
      <w:bookmarkStart w:id="254" w:name="_Toc378326108"/>
      <w:bookmarkStart w:id="255" w:name="_Toc380673277"/>
      <w:bookmarkStart w:id="256" w:name="_Toc385258682"/>
      <w:bookmarkEnd w:id="251"/>
      <w:bookmarkEnd w:id="252"/>
      <w:bookmarkEnd w:id="253"/>
      <w:bookmarkEnd w:id="254"/>
      <w:bookmarkEnd w:id="255"/>
      <w:bookmarkEnd w:id="256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7" w:name="_Toc367956803"/>
      <w:bookmarkStart w:id="258" w:name="_Toc372734575"/>
      <w:bookmarkStart w:id="259" w:name="_Toc373399124"/>
      <w:bookmarkStart w:id="260" w:name="_Toc378326109"/>
      <w:bookmarkStart w:id="261" w:name="_Toc380673278"/>
      <w:bookmarkStart w:id="262" w:name="_Toc385258683"/>
      <w:bookmarkEnd w:id="257"/>
      <w:bookmarkEnd w:id="258"/>
      <w:bookmarkEnd w:id="259"/>
      <w:bookmarkEnd w:id="260"/>
      <w:bookmarkEnd w:id="261"/>
      <w:bookmarkEnd w:id="262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3" w:name="_Toc367956804"/>
      <w:bookmarkStart w:id="264" w:name="_Toc372734576"/>
      <w:bookmarkStart w:id="265" w:name="_Toc373399125"/>
      <w:bookmarkStart w:id="266" w:name="_Toc378326110"/>
      <w:bookmarkStart w:id="267" w:name="_Toc380673279"/>
      <w:bookmarkStart w:id="268" w:name="_Toc385258684"/>
      <w:bookmarkEnd w:id="263"/>
      <w:bookmarkEnd w:id="264"/>
      <w:bookmarkEnd w:id="265"/>
      <w:bookmarkEnd w:id="266"/>
      <w:bookmarkEnd w:id="267"/>
      <w:bookmarkEnd w:id="268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所有商品ID，第三方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067B3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589"/>
        <w:gridCol w:w="1163"/>
        <w:gridCol w:w="1017"/>
        <w:gridCol w:w="4795"/>
      </w:tblGrid>
      <w:tr w:rsidR="00364D1A" w:rsidRPr="006B0D78" w:rsidTr="00364D1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r w:rsidRPr="00364D1A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ID的列表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69" w:name="_Toc385258685"/>
      <w:r>
        <w:rPr>
          <w:rFonts w:ascii="微软雅黑" w:eastAsia="微软雅黑" w:hAnsi="微软雅黑" w:hint="eastAsia"/>
        </w:rPr>
        <w:t>商品</w:t>
      </w:r>
      <w:r w:rsidR="000314BB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A239E0">
        <w:rPr>
          <w:rFonts w:ascii="微软雅黑" w:eastAsia="微软雅黑" w:hAnsi="微软雅黑" w:hint="eastAsia"/>
        </w:rPr>
        <w:t>（详细</w:t>
      </w:r>
      <w:r w:rsidR="00A239E0">
        <w:rPr>
          <w:rFonts w:ascii="微软雅黑" w:eastAsia="微软雅黑" w:hAnsi="微软雅黑"/>
        </w:rPr>
        <w:t>商品信息）</w:t>
      </w:r>
      <w:bookmarkEnd w:id="269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0" w:name="_Toc367956806"/>
      <w:bookmarkStart w:id="271" w:name="_Toc372734578"/>
      <w:bookmarkStart w:id="272" w:name="_Toc373399127"/>
      <w:bookmarkStart w:id="273" w:name="_Toc378326112"/>
      <w:bookmarkStart w:id="274" w:name="_Toc380673281"/>
      <w:bookmarkStart w:id="275" w:name="_Toc385258686"/>
      <w:bookmarkEnd w:id="270"/>
      <w:bookmarkEnd w:id="271"/>
      <w:bookmarkEnd w:id="272"/>
      <w:bookmarkEnd w:id="273"/>
      <w:bookmarkEnd w:id="274"/>
      <w:bookmarkEnd w:id="275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6" w:name="_Toc367956807"/>
      <w:bookmarkStart w:id="277" w:name="_Toc372734579"/>
      <w:bookmarkStart w:id="278" w:name="_Toc373399128"/>
      <w:bookmarkStart w:id="279" w:name="_Toc378326113"/>
      <w:bookmarkStart w:id="280" w:name="_Toc380673282"/>
      <w:bookmarkStart w:id="281" w:name="_Toc385258687"/>
      <w:bookmarkEnd w:id="276"/>
      <w:bookmarkEnd w:id="277"/>
      <w:bookmarkEnd w:id="278"/>
      <w:bookmarkEnd w:id="279"/>
      <w:bookmarkEnd w:id="280"/>
      <w:bookmarkEnd w:id="281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2" w:name="_Toc367956808"/>
      <w:bookmarkStart w:id="283" w:name="_Toc372734580"/>
      <w:bookmarkStart w:id="284" w:name="_Toc373399129"/>
      <w:bookmarkStart w:id="285" w:name="_Toc378326114"/>
      <w:bookmarkStart w:id="286" w:name="_Toc380673283"/>
      <w:bookmarkStart w:id="287" w:name="_Toc385258688"/>
      <w:bookmarkEnd w:id="282"/>
      <w:bookmarkEnd w:id="283"/>
      <w:bookmarkEnd w:id="284"/>
      <w:bookmarkEnd w:id="285"/>
      <w:bookmarkEnd w:id="286"/>
      <w:bookmarkEnd w:id="287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所有商品详细信息，第三方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/sync/more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16"/>
        <w:gridCol w:w="1017"/>
        <w:gridCol w:w="872"/>
        <w:gridCol w:w="4360"/>
      </w:tblGrid>
      <w:tr w:rsidR="00364D1A" w:rsidRPr="006B0D78" w:rsidTr="00067B35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3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1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="00067B35" w:rsidRPr="00067B35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ItemInfo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详细信息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列表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，ext</w:t>
            </w:r>
            <w:r w:rsidR="00067B35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扩展字段不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返回</w:t>
            </w:r>
          </w:p>
        </w:tc>
      </w:tr>
    </w:tbl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88" w:name="_Toc385258689"/>
      <w:r>
        <w:rPr>
          <w:rFonts w:ascii="微软雅黑" w:eastAsia="微软雅黑" w:hAnsi="微软雅黑" w:hint="eastAsia"/>
        </w:rPr>
        <w:t>商品基础信息</w:t>
      </w:r>
      <w:r w:rsidRPr="0020473A">
        <w:rPr>
          <w:rFonts w:ascii="微软雅黑" w:eastAsia="微软雅黑" w:hAnsi="微软雅黑" w:hint="eastAsia"/>
        </w:rPr>
        <w:t>接口</w:t>
      </w:r>
      <w:bookmarkEnd w:id="288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9" w:name="_Toc364254052"/>
      <w:bookmarkStart w:id="290" w:name="_Toc367956810"/>
      <w:bookmarkStart w:id="291" w:name="_Toc372734582"/>
      <w:bookmarkStart w:id="292" w:name="_Toc373399131"/>
      <w:bookmarkStart w:id="293" w:name="_Toc378326116"/>
      <w:bookmarkStart w:id="294" w:name="_Toc380673285"/>
      <w:bookmarkStart w:id="295" w:name="_Toc385258690"/>
      <w:bookmarkEnd w:id="289"/>
      <w:bookmarkEnd w:id="290"/>
      <w:bookmarkEnd w:id="291"/>
      <w:bookmarkEnd w:id="292"/>
      <w:bookmarkEnd w:id="293"/>
      <w:bookmarkEnd w:id="294"/>
      <w:bookmarkEnd w:id="29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96" w:name="_Toc364254053"/>
      <w:bookmarkStart w:id="297" w:name="_Toc367956811"/>
      <w:bookmarkStart w:id="298" w:name="_Toc372734583"/>
      <w:bookmarkStart w:id="299" w:name="_Toc373399132"/>
      <w:bookmarkStart w:id="300" w:name="_Toc378326117"/>
      <w:bookmarkStart w:id="301" w:name="_Toc380673286"/>
      <w:bookmarkStart w:id="302" w:name="_Toc385258691"/>
      <w:bookmarkEnd w:id="296"/>
      <w:bookmarkEnd w:id="297"/>
      <w:bookmarkEnd w:id="298"/>
      <w:bookmarkEnd w:id="299"/>
      <w:bookmarkEnd w:id="300"/>
      <w:bookmarkEnd w:id="301"/>
      <w:bookmarkEnd w:id="302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3" w:name="_Toc364254054"/>
      <w:bookmarkStart w:id="304" w:name="_Toc367956812"/>
      <w:bookmarkStart w:id="305" w:name="_Toc372734584"/>
      <w:bookmarkStart w:id="306" w:name="_Toc373399133"/>
      <w:bookmarkStart w:id="307" w:name="_Toc378326118"/>
      <w:bookmarkStart w:id="308" w:name="_Toc380673287"/>
      <w:bookmarkStart w:id="309" w:name="_Toc385258692"/>
      <w:bookmarkEnd w:id="303"/>
      <w:bookmarkEnd w:id="304"/>
      <w:bookmarkEnd w:id="305"/>
      <w:bookmarkEnd w:id="306"/>
      <w:bookmarkEnd w:id="307"/>
      <w:bookmarkEnd w:id="308"/>
      <w:bookmarkEnd w:id="309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item/info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629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商品信息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</w:p>
        </w:tc>
      </w:tr>
    </w:tbl>
    <w:p w:rsidR="00DE7CAB" w:rsidRPr="00653896" w:rsidRDefault="00DE7CAB" w:rsidP="00DE7CAB">
      <w:pPr>
        <w:pStyle w:val="4"/>
        <w:tabs>
          <w:tab w:val="clear" w:pos="765"/>
          <w:tab w:val="num" w:pos="737"/>
        </w:tabs>
        <w:ind w:left="1106"/>
      </w:pPr>
      <w:r w:rsidRPr="005876EB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0"/>
        <w:gridCol w:w="2412"/>
        <w:gridCol w:w="992"/>
        <w:gridCol w:w="1700"/>
        <w:gridCol w:w="3823"/>
      </w:tblGrid>
      <w:tr w:rsidR="00DE7CAB" w:rsidRPr="006B0D78" w:rsidTr="00835167">
        <w:trPr>
          <w:trHeight w:val="285"/>
        </w:trPr>
        <w:tc>
          <w:tcPr>
            <w:tcW w:w="61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8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61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E45B4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商品基本信息</w:t>
            </w:r>
          </w:p>
        </w:tc>
      </w:tr>
    </w:tbl>
    <w:p w:rsidR="00DE7CAB" w:rsidRDefault="00DE7CAB" w:rsidP="00DE7CAB">
      <w:pPr>
        <w:pStyle w:val="affe"/>
        <w:pBdr>
          <w:bottom w:val="single" w:sz="4" w:space="6" w:color="4F81BD"/>
        </w:pBdr>
      </w:pPr>
      <w:bookmarkStart w:id="310" w:name="ItemInfo"/>
      <w:bookmarkEnd w:id="310"/>
      <w:r w:rsidRPr="00500E7E">
        <w:rPr>
          <w:lang w:val="en-US"/>
        </w:rPr>
        <w:t>ItemInfo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454"/>
        <w:gridCol w:w="752"/>
        <w:gridCol w:w="777"/>
        <w:gridCol w:w="5445"/>
      </w:tblGrid>
      <w:tr w:rsidR="00DE7CAB" w:rsidRPr="006B0D78" w:rsidTr="008532EA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C842B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301456" w:rsidRDefault="00C842B3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842B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itemPayment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B67DED" w:rsidRDefault="00E45B44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Payment" w:history="1">
              <w:r w:rsidR="00C842B3" w:rsidRPr="00C842B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  <w:r w:rsidR="00C842B3" w:rsidRPr="00C842B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Payment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223DE6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itemProperties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Map&lt;String, </w:t>
            </w:r>
            <w:hyperlink w:anchor="ItemProperty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ItemProperty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3DE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商品属性列表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（Map的key为属性ID）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D126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itemPrice</w:t>
            </w:r>
            <w:r w:rsid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t>List&lt;</w:t>
            </w:r>
            <w:hyperlink w:anchor="ItemPriceInfo" w:history="1">
              <w:r w:rsidR="00F0354D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ItemPriceInfo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301456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商品价格组</w:t>
            </w:r>
            <w:r w:rsidR="005D383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D3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例如红钻会员价格信息等。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B50651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storeInfo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406F1D" w:rsidRDefault="00E45B44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StoreInfo" w:history="1">
              <w:r w:rsidR="00301456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StoreInfo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所属商户信息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sysTypePath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sysTypeInfo" w:history="1">
              <w:r w:rsidRPr="00C123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sysTypeInfo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分类信息。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多个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按照根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第一个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顺序显示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E45B44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tInfo" w:history="1">
              <w:r w:rsidR="00C12381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extInfo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实时数据，例如库存。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没有要求实时数据，则此字段为null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29625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shortName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753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737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E5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营销语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参数值（逗号分隔）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标签（逗号分隔）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封面图名称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（单位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元，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比如 2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.13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表示两块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一毛三）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（单位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元，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比如 2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.13</w:t>
            </w:r>
            <w:r w:rsidR="00203DC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表示两块</w:t>
            </w:r>
            <w:r w:rsidR="00203DC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一毛三）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</w:t>
            </w:r>
            <w:r w:rsidR="00F3139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（单位</w:t>
            </w:r>
            <w:r w:rsidR="00F3139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元，</w:t>
            </w:r>
            <w:r w:rsidR="00F3139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比如 2</w:t>
            </w:r>
            <w:r w:rsidR="00F3139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.13</w:t>
            </w:r>
            <w:r w:rsidR="00F3139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表示两块</w:t>
            </w:r>
            <w:r w:rsidR="00F3139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一毛三）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物流费累计方式（0不累计，1累计）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是否需要物流配送（0不需要，1需要）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商品类型（0实物，1虚拟物）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stopTime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温馨提示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是否优惠套餐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paymentCash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商品支持的支付方式：现金支付（0不支持，1支持）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paymentCoin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商品支持的支付方式：商城币支付（0不支持，1支持）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paymentScore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商品支持的支付方式：积分支付（0不支持，1支持）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0下架，1上架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是否秒杀商品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391541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eckillPrice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92148F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价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（逗号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分割）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1B7BE2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309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minPrice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5934FD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最低会员价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30990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2148F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-1已删除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草稿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待审核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审核中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审核通过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审核驳回</w:t>
            </w:r>
          </w:p>
        </w:tc>
      </w:tr>
    </w:tbl>
    <w:p w:rsidR="00C842B3" w:rsidRPr="00C67E09" w:rsidRDefault="00C842B3" w:rsidP="00C842B3">
      <w:pPr>
        <w:pStyle w:val="affe"/>
        <w:pBdr>
          <w:bottom w:val="single" w:sz="4" w:space="6" w:color="4F81BD"/>
        </w:pBdr>
        <w:rPr>
          <w:lang w:val="en-US"/>
        </w:rPr>
      </w:pPr>
      <w:bookmarkStart w:id="311" w:name="StoreInfo"/>
      <w:bookmarkStart w:id="312" w:name="ItemPayment"/>
      <w:bookmarkEnd w:id="311"/>
      <w:bookmarkEnd w:id="312"/>
      <w:r>
        <w:rPr>
          <w:lang w:val="en-US"/>
        </w:rPr>
        <w:t>ItemPayment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842B3" w:rsidRPr="006B0D78" w:rsidTr="00B66DA2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42B3" w:rsidRPr="006B0D78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</w:t>
            </w:r>
          </w:p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344F5B" w:rsidRPr="005934F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组合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42000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其他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加在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一起等于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10，或者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都为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表示没有比例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otherPayRatio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其它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支付方式的支付比例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F4BB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deliveryPay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货到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付款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r>
        <w:rPr>
          <w:lang w:val="en-US"/>
        </w:rPr>
        <w:t>StoreInfo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商户名称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商户简称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313" w:name="sysTypeInfo"/>
      <w:bookmarkEnd w:id="313"/>
      <w:r>
        <w:rPr>
          <w:lang w:val="en-US"/>
        </w:rPr>
        <w:t>sysTypeInfo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父id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类型，默认为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F0354D" w:rsidRPr="00C67E09" w:rsidRDefault="00F0354D" w:rsidP="00F0354D">
      <w:pPr>
        <w:pStyle w:val="affe"/>
        <w:pBdr>
          <w:bottom w:val="single" w:sz="4" w:space="6" w:color="4F81BD"/>
        </w:pBdr>
        <w:rPr>
          <w:lang w:val="en-US"/>
        </w:rPr>
      </w:pPr>
      <w:bookmarkStart w:id="314" w:name="ItemPriceInfo"/>
      <w:bookmarkEnd w:id="314"/>
      <w:r w:rsidRPr="00C67E09">
        <w:rPr>
          <w:lang w:val="en-US"/>
        </w:rPr>
        <w:t>ItemPriceInfo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商品ID 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priceTypeCode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1466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5294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价格类型中文名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会员价</w:t>
            </w:r>
          </w:p>
        </w:tc>
      </w:tr>
    </w:tbl>
    <w:p w:rsidR="00F0354D" w:rsidRDefault="00F0354D" w:rsidP="00F0354D">
      <w:pPr>
        <w:pStyle w:val="affe"/>
        <w:pBdr>
          <w:bottom w:val="single" w:sz="4" w:space="6" w:color="4F81BD"/>
        </w:pBdr>
        <w:rPr>
          <w:lang w:eastAsia="zh-CN"/>
        </w:rPr>
      </w:pPr>
      <w:bookmarkStart w:id="315" w:name="ItemProperty"/>
      <w:bookmarkEnd w:id="315"/>
      <w:r w:rsidRPr="00414EAE">
        <w:rPr>
          <w:lang w:val="en-US"/>
        </w:rPr>
        <w:t>ItemProperty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67"/>
        <w:gridCol w:w="1985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82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7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系统属性配置ID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propertyName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属性名称</w:t>
            </w:r>
          </w:p>
        </w:tc>
      </w:tr>
      <w:tr w:rsidR="008532EA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propertyValue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5934FD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属性值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316" w:name="extInfo"/>
      <w:bookmarkEnd w:id="316"/>
      <w:r>
        <w:rPr>
          <w:lang w:val="en-US"/>
        </w:rPr>
        <w:t>extInfo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stockNum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saleNum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clickNum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人气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commentNum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评论量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购买人数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collectNum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评分</w:t>
            </w:r>
          </w:p>
        </w:tc>
      </w:tr>
    </w:tbl>
    <w:p w:rsidR="00DE7CAB" w:rsidRPr="00653896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317" w:name="_Toc385258693"/>
      <w:r>
        <w:rPr>
          <w:rFonts w:ascii="微软雅黑" w:eastAsia="微软雅黑" w:hAnsi="微软雅黑" w:hint="eastAsia"/>
        </w:rPr>
        <w:t>套餐商品信息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（暂</w:t>
      </w:r>
      <w:r w:rsidR="00906E10">
        <w:rPr>
          <w:rFonts w:ascii="微软雅黑" w:eastAsia="微软雅黑" w:hAnsi="微软雅黑"/>
        </w:rPr>
        <w:t>不</w:t>
      </w:r>
      <w:r w:rsidR="00DF595D">
        <w:rPr>
          <w:rFonts w:ascii="微软雅黑" w:eastAsia="微软雅黑" w:hAnsi="微软雅黑" w:hint="eastAsia"/>
        </w:rPr>
        <w:t>开放</w:t>
      </w:r>
      <w:r w:rsidR="00906E10">
        <w:rPr>
          <w:rFonts w:ascii="微软雅黑" w:eastAsia="微软雅黑" w:hAnsi="微软雅黑"/>
        </w:rPr>
        <w:t>）</w:t>
      </w:r>
      <w:bookmarkEnd w:id="317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获取套餐</w:t>
      </w:r>
      <w:r>
        <w:rPr>
          <w:rFonts w:ascii="微软雅黑" w:eastAsia="微软雅黑" w:hAnsi="微软雅黑"/>
          <w:szCs w:val="21"/>
        </w:rPr>
        <w:t>商品中包含的所有商品信息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18" w:name="_Toc364254056"/>
      <w:bookmarkStart w:id="319" w:name="_Toc367956814"/>
      <w:bookmarkStart w:id="320" w:name="_Toc372734586"/>
      <w:bookmarkStart w:id="321" w:name="_Toc373399135"/>
      <w:bookmarkStart w:id="322" w:name="_Toc378326120"/>
      <w:bookmarkStart w:id="323" w:name="_Toc380673289"/>
      <w:bookmarkStart w:id="324" w:name="_Toc385258694"/>
      <w:bookmarkEnd w:id="318"/>
      <w:bookmarkEnd w:id="319"/>
      <w:bookmarkEnd w:id="320"/>
      <w:bookmarkEnd w:id="321"/>
      <w:bookmarkEnd w:id="322"/>
      <w:bookmarkEnd w:id="323"/>
      <w:bookmarkEnd w:id="324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5" w:name="_Toc364254057"/>
      <w:bookmarkStart w:id="326" w:name="_Toc367956815"/>
      <w:bookmarkStart w:id="327" w:name="_Toc372734587"/>
      <w:bookmarkStart w:id="328" w:name="_Toc373399136"/>
      <w:bookmarkStart w:id="329" w:name="_Toc378326121"/>
      <w:bookmarkStart w:id="330" w:name="_Toc380673290"/>
      <w:bookmarkStart w:id="331" w:name="_Toc385258695"/>
      <w:bookmarkEnd w:id="325"/>
      <w:bookmarkEnd w:id="326"/>
      <w:bookmarkEnd w:id="327"/>
      <w:bookmarkEnd w:id="328"/>
      <w:bookmarkEnd w:id="329"/>
      <w:bookmarkEnd w:id="330"/>
      <w:bookmarkEnd w:id="331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2" w:name="_Toc364254058"/>
      <w:bookmarkStart w:id="333" w:name="_Toc367956816"/>
      <w:bookmarkStart w:id="334" w:name="_Toc372734588"/>
      <w:bookmarkStart w:id="335" w:name="_Toc373399137"/>
      <w:bookmarkStart w:id="336" w:name="_Toc378326122"/>
      <w:bookmarkStart w:id="337" w:name="_Toc380673291"/>
      <w:bookmarkStart w:id="338" w:name="_Toc385258696"/>
      <w:bookmarkEnd w:id="332"/>
      <w:bookmarkEnd w:id="333"/>
      <w:bookmarkEnd w:id="334"/>
      <w:bookmarkEnd w:id="335"/>
      <w:bookmarkEnd w:id="336"/>
      <w:bookmarkEnd w:id="337"/>
      <w:bookmarkEnd w:id="338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item/itemGroup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2469"/>
        <w:gridCol w:w="1307"/>
        <w:gridCol w:w="872"/>
        <w:gridCol w:w="1098"/>
        <w:gridCol w:w="2971"/>
      </w:tblGrid>
      <w:tr w:rsidR="00DE7CAB" w:rsidRPr="005F1547" w:rsidTr="005E1473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5E1473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HashMap&lt;String, </w:t>
            </w:r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GroupInfo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ItemGroupInfo</w:t>
              </w:r>
            </w:hyperlink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5E1473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Pr="00851493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339" w:name="ItemGroupInfo"/>
      <w:bookmarkEnd w:id="339"/>
      <w:r w:rsidRPr="00851493">
        <w:rPr>
          <w:lang w:val="en-US"/>
        </w:rPr>
        <w:t>ItemGroupInfo</w:t>
      </w:r>
      <w:r w:rsidRPr="00851493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835167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F04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E45B4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a5"/>
        <w:ind w:firstLine="360"/>
      </w:pPr>
      <w:r>
        <w:rPr>
          <w:rFonts w:ascii="微软雅黑" w:eastAsia="微软雅黑" w:hAnsi="微软雅黑" w:cs="宋体" w:hint="eastAsia"/>
          <w:color w:val="000000"/>
          <w:sz w:val="18"/>
          <w:szCs w:val="18"/>
        </w:rPr>
        <w:t xml:space="preserve"> </w:t>
      </w:r>
    </w:p>
    <w:p w:rsidR="00DE7CAB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340" w:name="_Toc385258697"/>
      <w:r>
        <w:rPr>
          <w:rFonts w:ascii="微软雅黑" w:eastAsia="微软雅黑" w:hAnsi="微软雅黑" w:hint="eastAsia"/>
        </w:rPr>
        <w:lastRenderedPageBreak/>
        <w:t>商品归属</w:t>
      </w:r>
      <w:r>
        <w:rPr>
          <w:rFonts w:ascii="微软雅黑" w:eastAsia="微软雅黑" w:hAnsi="微软雅黑"/>
        </w:rPr>
        <w:t>套餐</w:t>
      </w:r>
      <w:r>
        <w:rPr>
          <w:rFonts w:ascii="微软雅黑" w:eastAsia="微软雅黑" w:hAnsi="微软雅黑" w:hint="eastAsia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</w:t>
      </w:r>
      <w:r w:rsidR="00DF595D">
        <w:rPr>
          <w:rFonts w:ascii="微软雅黑" w:eastAsia="微软雅黑" w:hAnsi="微软雅黑" w:hint="eastAsia"/>
        </w:rPr>
        <w:t>暂不开放</w:t>
      </w:r>
      <w:r w:rsidR="00906E10">
        <w:rPr>
          <w:rFonts w:ascii="微软雅黑" w:eastAsia="微软雅黑" w:hAnsi="微软雅黑"/>
        </w:rPr>
        <w:t>）</w:t>
      </w:r>
      <w:bookmarkEnd w:id="340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</w:t>
      </w:r>
      <w:r>
        <w:rPr>
          <w:rFonts w:ascii="微软雅黑" w:eastAsia="微软雅黑" w:hAnsi="微软雅黑"/>
          <w:szCs w:val="21"/>
        </w:rPr>
        <w:t>商品</w:t>
      </w:r>
      <w:r>
        <w:rPr>
          <w:rFonts w:ascii="微软雅黑" w:eastAsia="微软雅黑" w:hAnsi="微软雅黑" w:hint="eastAsia"/>
          <w:szCs w:val="21"/>
        </w:rPr>
        <w:t>所属</w:t>
      </w:r>
      <w:r>
        <w:rPr>
          <w:rFonts w:ascii="微软雅黑" w:eastAsia="微软雅黑" w:hAnsi="微软雅黑"/>
          <w:szCs w:val="21"/>
        </w:rPr>
        <w:t>套餐的信息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1" w:name="_Toc364254060"/>
      <w:bookmarkStart w:id="342" w:name="_Toc367956818"/>
      <w:bookmarkStart w:id="343" w:name="_Toc372734590"/>
      <w:bookmarkStart w:id="344" w:name="_Toc373399139"/>
      <w:bookmarkStart w:id="345" w:name="_Toc378326124"/>
      <w:bookmarkStart w:id="346" w:name="_Toc380673293"/>
      <w:bookmarkStart w:id="347" w:name="_Toc385258698"/>
      <w:bookmarkEnd w:id="341"/>
      <w:bookmarkEnd w:id="342"/>
      <w:bookmarkEnd w:id="343"/>
      <w:bookmarkEnd w:id="344"/>
      <w:bookmarkEnd w:id="345"/>
      <w:bookmarkEnd w:id="346"/>
      <w:bookmarkEnd w:id="34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8" w:name="_Toc364254061"/>
      <w:bookmarkStart w:id="349" w:name="_Toc367956819"/>
      <w:bookmarkStart w:id="350" w:name="_Toc372734591"/>
      <w:bookmarkStart w:id="351" w:name="_Toc373399140"/>
      <w:bookmarkStart w:id="352" w:name="_Toc378326125"/>
      <w:bookmarkStart w:id="353" w:name="_Toc380673294"/>
      <w:bookmarkStart w:id="354" w:name="_Toc385258699"/>
      <w:bookmarkEnd w:id="348"/>
      <w:bookmarkEnd w:id="349"/>
      <w:bookmarkEnd w:id="350"/>
      <w:bookmarkEnd w:id="351"/>
      <w:bookmarkEnd w:id="352"/>
      <w:bookmarkEnd w:id="353"/>
      <w:bookmarkEnd w:id="354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5" w:name="_Toc364254062"/>
      <w:bookmarkStart w:id="356" w:name="_Toc367956820"/>
      <w:bookmarkStart w:id="357" w:name="_Toc372734592"/>
      <w:bookmarkStart w:id="358" w:name="_Toc373399141"/>
      <w:bookmarkStart w:id="359" w:name="_Toc378326126"/>
      <w:bookmarkStart w:id="360" w:name="_Toc380673295"/>
      <w:bookmarkStart w:id="361" w:name="_Toc385258700"/>
      <w:bookmarkEnd w:id="355"/>
      <w:bookmarkEnd w:id="356"/>
      <w:bookmarkEnd w:id="357"/>
      <w:bookmarkEnd w:id="358"/>
      <w:bookmarkEnd w:id="359"/>
      <w:bookmarkEnd w:id="360"/>
      <w:bookmarkEnd w:id="361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item/groupItems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(无)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E45B4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GroupInfo" w:history="1">
              <w:r w:rsidR="00DE7CAB" w:rsidRPr="005E1473">
                <w:rPr>
                  <w:rStyle w:val="ab"/>
                </w:rPr>
                <w:t>ItemGroupInfo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Cs w:val="21"/>
              </w:rPr>
              <w:t>商品</w:t>
            </w: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套餐的信息</w:t>
            </w:r>
          </w:p>
        </w:tc>
      </w:tr>
    </w:tbl>
    <w:p w:rsidR="00F00AA9" w:rsidRPr="0020473A" w:rsidRDefault="00F2252C" w:rsidP="00F00AA9">
      <w:pPr>
        <w:pStyle w:val="3"/>
        <w:ind w:left="918"/>
        <w:rPr>
          <w:rFonts w:ascii="微软雅黑" w:eastAsia="微软雅黑" w:hAnsi="微软雅黑"/>
        </w:rPr>
      </w:pPr>
      <w:bookmarkStart w:id="362" w:name="_Toc385258701"/>
      <w:r>
        <w:rPr>
          <w:rFonts w:ascii="微软雅黑" w:eastAsia="微软雅黑" w:hAnsi="微软雅黑"/>
        </w:rPr>
        <w:t>商品</w:t>
      </w:r>
      <w:r w:rsidR="00986669">
        <w:rPr>
          <w:rFonts w:ascii="微软雅黑" w:eastAsia="微软雅黑" w:hAnsi="微软雅黑" w:hint="eastAsia"/>
        </w:rPr>
        <w:t>上报</w:t>
      </w:r>
      <w:r w:rsidR="00F00AA9" w:rsidRPr="0020473A">
        <w:rPr>
          <w:rFonts w:ascii="微软雅黑" w:eastAsia="微软雅黑" w:hAnsi="微软雅黑" w:hint="eastAsia"/>
        </w:rPr>
        <w:t>接口</w:t>
      </w:r>
      <w:bookmarkEnd w:id="362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3" w:name="_Toc372734594"/>
      <w:bookmarkStart w:id="364" w:name="_Toc373399143"/>
      <w:bookmarkStart w:id="365" w:name="_Toc378326128"/>
      <w:bookmarkStart w:id="366" w:name="_Toc380673297"/>
      <w:bookmarkStart w:id="367" w:name="_Toc385258702"/>
      <w:bookmarkEnd w:id="363"/>
      <w:bookmarkEnd w:id="364"/>
      <w:bookmarkEnd w:id="365"/>
      <w:bookmarkEnd w:id="366"/>
      <w:bookmarkEnd w:id="367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8" w:name="_Toc372734595"/>
      <w:bookmarkStart w:id="369" w:name="_Toc373399144"/>
      <w:bookmarkStart w:id="370" w:name="_Toc378326129"/>
      <w:bookmarkStart w:id="371" w:name="_Toc380673298"/>
      <w:bookmarkStart w:id="372" w:name="_Toc385258703"/>
      <w:bookmarkEnd w:id="368"/>
      <w:bookmarkEnd w:id="369"/>
      <w:bookmarkEnd w:id="370"/>
      <w:bookmarkEnd w:id="371"/>
      <w:bookmarkEnd w:id="372"/>
    </w:p>
    <w:p w:rsidR="00F00AA9" w:rsidRPr="0020473A" w:rsidRDefault="00F00AA9" w:rsidP="00F00AA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3" w:name="_Toc372734596"/>
      <w:bookmarkStart w:id="374" w:name="_Toc373399145"/>
      <w:bookmarkStart w:id="375" w:name="_Toc378326130"/>
      <w:bookmarkStart w:id="376" w:name="_Toc380673299"/>
      <w:bookmarkStart w:id="377" w:name="_Toc385258704"/>
      <w:bookmarkEnd w:id="373"/>
      <w:bookmarkEnd w:id="374"/>
      <w:bookmarkEnd w:id="375"/>
      <w:bookmarkEnd w:id="376"/>
      <w:bookmarkEnd w:id="377"/>
    </w:p>
    <w:p w:rsidR="00F00AA9" w:rsidRPr="0020473A" w:rsidRDefault="004D03FC" w:rsidP="00F00AA9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F2252C">
        <w:rPr>
          <w:rFonts w:ascii="微软雅黑" w:eastAsia="微软雅黑" w:hAnsi="微软雅黑" w:hint="eastAsia"/>
          <w:szCs w:val="21"/>
        </w:rPr>
        <w:t>通过此接口</w:t>
      </w:r>
      <w:r w:rsidR="00937981">
        <w:rPr>
          <w:rFonts w:ascii="微软雅黑" w:eastAsia="微软雅黑" w:hAnsi="微软雅黑" w:hint="eastAsia"/>
          <w:szCs w:val="21"/>
        </w:rPr>
        <w:t>上报</w:t>
      </w:r>
      <w:r>
        <w:rPr>
          <w:rFonts w:ascii="微软雅黑" w:eastAsia="微软雅黑" w:hAnsi="微软雅黑" w:hint="eastAsia"/>
          <w:szCs w:val="21"/>
        </w:rPr>
        <w:t>至商城平台</w:t>
      </w:r>
      <w:r w:rsidR="007F09A2">
        <w:rPr>
          <w:rFonts w:ascii="微软雅黑" w:eastAsia="微软雅黑" w:hAnsi="微软雅黑" w:hint="eastAsia"/>
          <w:szCs w:val="21"/>
        </w:rPr>
        <w:t>，</w:t>
      </w:r>
      <w:r w:rsidR="007F09A2" w:rsidRPr="007F09A2">
        <w:rPr>
          <w:rStyle w:val="aff7"/>
          <w:rFonts w:hint="eastAsia"/>
          <w:color w:val="FF0000"/>
        </w:rPr>
        <w:t>此</w:t>
      </w:r>
      <w:r w:rsidR="007F09A2" w:rsidRPr="007F09A2">
        <w:rPr>
          <w:rStyle w:val="aff7"/>
          <w:color w:val="FF0000"/>
        </w:rPr>
        <w:t>接口请求采用</w:t>
      </w:r>
      <w:r w:rsidR="007F09A2" w:rsidRPr="007F09A2">
        <w:rPr>
          <w:rStyle w:val="aff7"/>
          <w:color w:val="FF0000"/>
        </w:rPr>
        <w:t>POST</w:t>
      </w:r>
      <w:r w:rsidR="007F09A2" w:rsidRPr="007F09A2">
        <w:rPr>
          <w:rStyle w:val="aff7"/>
          <w:rFonts w:hint="eastAsia"/>
          <w:color w:val="FF0000"/>
        </w:rPr>
        <w:t>方式</w:t>
      </w:r>
      <w:r w:rsidR="007F09A2" w:rsidRPr="007F09A2">
        <w:rPr>
          <w:rStyle w:val="aff7"/>
          <w:color w:val="FF0000"/>
        </w:rPr>
        <w:t>提交</w:t>
      </w:r>
      <w:r w:rsidR="007F09A2" w:rsidRPr="007F09A2">
        <w:rPr>
          <w:rStyle w:val="aff7"/>
          <w:rFonts w:hint="eastAsia"/>
          <w:color w:val="FF0000"/>
        </w:rPr>
        <w:t>，</w:t>
      </w:r>
      <w:r w:rsidR="007F09A2" w:rsidRPr="007F09A2">
        <w:rPr>
          <w:rStyle w:val="aff7"/>
          <w:color w:val="FF0000"/>
        </w:rPr>
        <w:t>方式参考</w:t>
      </w:r>
      <w:r w:rsidR="007F09A2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7F09A2" w:rsidRPr="007F09A2">
          <w:rPr>
            <w:rStyle w:val="ab"/>
            <w:rFonts w:hint="eastAsia"/>
          </w:rPr>
          <w:t>下单</w:t>
        </w:r>
        <w:r w:rsidR="007F09A2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F00AA9" w:rsidRPr="0020473A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0AA9" w:rsidRDefault="00F00AA9" w:rsidP="00F00AA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A422F5">
        <w:rPr>
          <w:rFonts w:ascii="微软雅黑" w:eastAsia="微软雅黑" w:hAnsi="微软雅黑" w:cs="宋体"/>
          <w:b/>
          <w:color w:val="000000"/>
        </w:rPr>
        <w:t>/create</w:t>
      </w:r>
    </w:p>
    <w:p w:rsidR="00880E96" w:rsidRPr="00880E96" w:rsidRDefault="00880E96" w:rsidP="003F188E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880E96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3"/>
        <w:gridCol w:w="1307"/>
        <w:gridCol w:w="1019"/>
        <w:gridCol w:w="872"/>
        <w:gridCol w:w="1163"/>
        <w:gridCol w:w="4213"/>
      </w:tblGrid>
      <w:tr w:rsidR="00880E96" w:rsidRPr="005F1547" w:rsidTr="004027CD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CF5A4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不填的话使用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(M+本商城ID)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E45B44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880E96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880E96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9044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880E96" w:rsidRPr="00A952EE" w:rsidRDefault="00880E96" w:rsidP="00880E96">
      <w:pPr>
        <w:pStyle w:val="affe"/>
        <w:pBdr>
          <w:bottom w:val="single" w:sz="4" w:space="6" w:color="4F81BD"/>
        </w:pBdr>
      </w:pPr>
      <w:bookmarkStart w:id="378" w:name="VirtualItem"/>
      <w:bookmarkEnd w:id="378"/>
      <w:r>
        <w:t>Item</w:t>
      </w:r>
      <w:r>
        <w:rPr>
          <w:rFonts w:hint="eastAsia"/>
          <w:lang w:eastAsia="zh-CN"/>
        </w:rPr>
        <w:t>Info</w:t>
      </w:r>
      <w:r>
        <w:rPr>
          <w:rFonts w:hint="eastAsia"/>
        </w:rPr>
        <w:t>类型</w:t>
      </w:r>
    </w:p>
    <w:tbl>
      <w:tblPr>
        <w:tblW w:w="9236" w:type="dxa"/>
        <w:tblLayout w:type="fixed"/>
        <w:tblLook w:val="04A0" w:firstRow="1" w:lastRow="0" w:firstColumn="1" w:lastColumn="0" w:noHBand="0" w:noVBand="1"/>
      </w:tblPr>
      <w:tblGrid>
        <w:gridCol w:w="1808"/>
        <w:gridCol w:w="1278"/>
        <w:gridCol w:w="990"/>
        <w:gridCol w:w="852"/>
        <w:gridCol w:w="850"/>
        <w:gridCol w:w="3458"/>
      </w:tblGrid>
      <w:tr w:rsidR="00880E96" w:rsidRPr="006B0D78" w:rsidTr="004027CD">
        <w:trPr>
          <w:trHeight w:val="285"/>
        </w:trPr>
        <w:tc>
          <w:tcPr>
            <w:tcW w:w="97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7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EF4F0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实物</w:t>
            </w:r>
          </w:p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1虚拟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F4F0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verifyCodeType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方正码平台验证方式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彩信</w:t>
            </w:r>
          </w:p>
          <w:p w:rsidR="00880E96" w:rsidRPr="006B0D7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短信彩信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3272E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不发码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按照订单发码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按照商品个数发码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B50651" w:rsidRDefault="00880E96" w:rsidP="004027CD">
            <w:pPr>
              <w:widowControl/>
              <w:autoSpaceDE/>
              <w:autoSpaceDN/>
              <w:adjustRightInd/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sendCodeChannel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平台自己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待扩展</w:t>
            </w:r>
          </w:p>
          <w:p w:rsidR="00880E96" w:rsidRPr="001A3AF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拉手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0145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sendCodeSrc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码源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如果制码方选择第三方应用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，则该字段有用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85度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11鲜芋仙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商品库存数量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userPerBuyNum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单个用户购买数量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0为无限制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C27A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5C64A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shopClass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商户类别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商户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渠道商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最后一级商品分类ID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市场价（单位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D6BD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费率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E3E2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settlePrice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751F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751F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结算价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verifyDay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验证天数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isView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商品是否显示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显示</w:t>
            </w:r>
          </w:p>
        </w:tc>
      </w:tr>
      <w:tr w:rsidR="00846A8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6B0D7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46A86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E770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770E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支付类型(0 单一支付 1组合支付)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D72C85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72C8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isCustomStatus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0AA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是否自定义商品状态和上下架状态</w:t>
            </w:r>
          </w:p>
          <w:p w:rsidR="00795FB7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 xml:space="preserve"> 0-否 1-是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0012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s</w:t>
            </w:r>
            <w:r w:rsidR="00795FB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商品状态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-1已删除0-草稿 1-待审核 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2-审核中 3-审核通过 4-审核驳回</w:t>
            </w:r>
          </w:p>
        </w:tc>
      </w:tr>
      <w:tr w:rsidR="00224DDB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4DD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6B0D7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上下架状态 (0-下架,1-上架)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商品支持的支付方式，现金支付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商品支持的支付方式，商城币支付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E3B8F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E3B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6B0D7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991A5C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91A5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话费支付(0 不支持 1支持)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virtualType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虚拟商品类型 1-卡密 2-直充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温馨提示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商品介绍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品牌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营销商品类型：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0普通商品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秒杀商品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2礼品卡兑换商品，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3促销商品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4礼品卡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营销语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C0"/>
                <w:sz w:val="18"/>
                <w:szCs w:val="18"/>
                <w:highlight w:val="blue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物流运费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物流计算方式 0-不累计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verifyCodeDesc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方正码平台验证短信附加内容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秒杀价格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postAreaCodeList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List&lt;String&gt;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物流配送区域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</w:t>
            </w: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0-不需要物流配送 1-需要物流配送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verifyShopIdList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List&lt;Long&gt;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验证门店id列表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商品支持的支付方式，积分支付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0158AD" w:rsidRPr="000158AD" w:rsidRDefault="000158AD" w:rsidP="00790DD5">
      <w:pPr>
        <w:pStyle w:val="a5"/>
        <w:ind w:firstLineChars="0" w:firstLine="0"/>
      </w:pPr>
    </w:p>
    <w:p w:rsidR="00F00AA9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574D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574D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882B1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CF5D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</w:t>
            </w:r>
            <w:r w:rsidR="00CF5D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新增</w:t>
            </w:r>
            <w:r w:rsidR="00CF5D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</w:t>
            </w:r>
          </w:p>
        </w:tc>
      </w:tr>
    </w:tbl>
    <w:p w:rsidR="00F01570" w:rsidRPr="0020473A" w:rsidRDefault="00F01570" w:rsidP="00F01570">
      <w:pPr>
        <w:pStyle w:val="3"/>
        <w:ind w:left="918"/>
        <w:rPr>
          <w:rFonts w:ascii="微软雅黑" w:eastAsia="微软雅黑" w:hAnsi="微软雅黑"/>
        </w:rPr>
      </w:pPr>
      <w:bookmarkStart w:id="379" w:name="_Toc385258705"/>
      <w:r>
        <w:rPr>
          <w:rFonts w:ascii="微软雅黑" w:eastAsia="微软雅黑" w:hAnsi="微软雅黑" w:hint="eastAsia"/>
        </w:rPr>
        <w:lastRenderedPageBreak/>
        <w:t>商品</w:t>
      </w:r>
      <w:r w:rsidR="00926BE3">
        <w:rPr>
          <w:rFonts w:ascii="微软雅黑" w:eastAsia="微软雅黑" w:hAnsi="微软雅黑" w:hint="eastAsia"/>
        </w:rPr>
        <w:t>更新</w:t>
      </w:r>
      <w:r w:rsidRPr="0020473A">
        <w:rPr>
          <w:rFonts w:ascii="微软雅黑" w:eastAsia="微软雅黑" w:hAnsi="微软雅黑" w:hint="eastAsia"/>
        </w:rPr>
        <w:t>接口</w:t>
      </w:r>
      <w:bookmarkEnd w:id="379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0" w:name="_Toc372734598"/>
      <w:bookmarkStart w:id="381" w:name="_Toc373399147"/>
      <w:bookmarkStart w:id="382" w:name="_Toc378326132"/>
      <w:bookmarkStart w:id="383" w:name="_Toc380673301"/>
      <w:bookmarkStart w:id="384" w:name="_Toc385258706"/>
      <w:bookmarkEnd w:id="380"/>
      <w:bookmarkEnd w:id="381"/>
      <w:bookmarkEnd w:id="382"/>
      <w:bookmarkEnd w:id="383"/>
      <w:bookmarkEnd w:id="384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5" w:name="_Toc372734599"/>
      <w:bookmarkStart w:id="386" w:name="_Toc373399148"/>
      <w:bookmarkStart w:id="387" w:name="_Toc378326133"/>
      <w:bookmarkStart w:id="388" w:name="_Toc380673302"/>
      <w:bookmarkStart w:id="389" w:name="_Toc385258707"/>
      <w:bookmarkEnd w:id="385"/>
      <w:bookmarkEnd w:id="386"/>
      <w:bookmarkEnd w:id="387"/>
      <w:bookmarkEnd w:id="388"/>
      <w:bookmarkEnd w:id="389"/>
    </w:p>
    <w:p w:rsidR="00F01570" w:rsidRPr="0020473A" w:rsidRDefault="00F01570" w:rsidP="00F0157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0" w:name="_Toc372734600"/>
      <w:bookmarkStart w:id="391" w:name="_Toc373399149"/>
      <w:bookmarkStart w:id="392" w:name="_Toc378326134"/>
      <w:bookmarkStart w:id="393" w:name="_Toc380673303"/>
      <w:bookmarkStart w:id="394" w:name="_Toc385258708"/>
      <w:bookmarkEnd w:id="390"/>
      <w:bookmarkEnd w:id="391"/>
      <w:bookmarkEnd w:id="392"/>
      <w:bookmarkEnd w:id="393"/>
      <w:bookmarkEnd w:id="394"/>
    </w:p>
    <w:p w:rsidR="00F01570" w:rsidRDefault="00F01570" w:rsidP="00F01570">
      <w:pPr>
        <w:pStyle w:val="aff9"/>
        <w:spacing w:line="360" w:lineRule="auto"/>
        <w:ind w:firstLine="400"/>
        <w:rPr>
          <w:rStyle w:val="aff7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C65687">
        <w:rPr>
          <w:rFonts w:ascii="微软雅黑" w:eastAsia="微软雅黑" w:hAnsi="微软雅黑" w:hint="eastAsia"/>
          <w:szCs w:val="21"/>
        </w:rPr>
        <w:t>同步</w:t>
      </w:r>
      <w:r w:rsidR="00C65687">
        <w:rPr>
          <w:rFonts w:ascii="微软雅黑" w:eastAsia="微软雅黑" w:hAnsi="微软雅黑"/>
          <w:szCs w:val="21"/>
        </w:rPr>
        <w:t>后，</w:t>
      </w:r>
      <w:r w:rsidR="00C65687">
        <w:rPr>
          <w:rFonts w:ascii="微软雅黑" w:eastAsia="微软雅黑" w:hAnsi="微软雅黑" w:hint="eastAsia"/>
          <w:szCs w:val="21"/>
        </w:rPr>
        <w:t>通过此接口进行</w:t>
      </w:r>
      <w:r w:rsidR="00C65687">
        <w:rPr>
          <w:rFonts w:ascii="微软雅黑" w:eastAsia="微软雅黑" w:hAnsi="微软雅黑"/>
          <w:szCs w:val="21"/>
        </w:rPr>
        <w:t>修改</w:t>
      </w:r>
      <w:r w:rsidR="00C65687">
        <w:rPr>
          <w:rFonts w:ascii="微软雅黑" w:eastAsia="微软雅黑" w:hAnsi="微软雅黑" w:hint="eastAsia"/>
          <w:szCs w:val="21"/>
        </w:rPr>
        <w:t>，</w:t>
      </w:r>
      <w:r w:rsidR="00C65687" w:rsidRPr="007F09A2">
        <w:rPr>
          <w:rStyle w:val="aff7"/>
          <w:rFonts w:hint="eastAsia"/>
          <w:color w:val="FF0000"/>
        </w:rPr>
        <w:t>此</w:t>
      </w:r>
      <w:r w:rsidR="00C65687" w:rsidRPr="007F09A2">
        <w:rPr>
          <w:rStyle w:val="aff7"/>
          <w:color w:val="FF0000"/>
        </w:rPr>
        <w:t>接口请求采用</w:t>
      </w:r>
      <w:r w:rsidR="00C65687" w:rsidRPr="007F09A2">
        <w:rPr>
          <w:rStyle w:val="aff7"/>
          <w:color w:val="FF0000"/>
        </w:rPr>
        <w:t>POST</w:t>
      </w:r>
      <w:r w:rsidR="00C65687" w:rsidRPr="007F09A2">
        <w:rPr>
          <w:rStyle w:val="aff7"/>
          <w:rFonts w:hint="eastAsia"/>
          <w:color w:val="FF0000"/>
        </w:rPr>
        <w:t>方式</w:t>
      </w:r>
      <w:r w:rsidR="00C65687" w:rsidRPr="007F09A2">
        <w:rPr>
          <w:rStyle w:val="aff7"/>
          <w:color w:val="FF0000"/>
        </w:rPr>
        <w:t>提交</w:t>
      </w:r>
      <w:r w:rsidR="00C65687" w:rsidRPr="007F09A2">
        <w:rPr>
          <w:rStyle w:val="aff7"/>
          <w:rFonts w:hint="eastAsia"/>
          <w:color w:val="FF0000"/>
        </w:rPr>
        <w:t>，</w:t>
      </w:r>
      <w:r w:rsidR="00C65687" w:rsidRPr="007F09A2">
        <w:rPr>
          <w:rStyle w:val="aff7"/>
          <w:color w:val="FF0000"/>
        </w:rPr>
        <w:t>方式参考</w:t>
      </w:r>
      <w:r w:rsidR="00C65687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C65687" w:rsidRPr="007F09A2">
          <w:rPr>
            <w:rStyle w:val="ab"/>
            <w:rFonts w:hint="eastAsia"/>
          </w:rPr>
          <w:t>下单</w:t>
        </w:r>
        <w:r w:rsidR="00C65687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926BE3" w:rsidRPr="0020473A" w:rsidRDefault="00926BE3" w:rsidP="00926BE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 w:rsidRPr="00926BE3">
        <w:rPr>
          <w:rFonts w:ascii="微软雅黑" w:eastAsia="微软雅黑" w:hAnsi="微软雅黑" w:hint="eastAsia"/>
          <w:szCs w:val="21"/>
        </w:rPr>
        <w:t>如果不希望修改某个字段，就不要传，如果传了就认为是希望修改，那么即使数据并未改变（与上报时相同），如果是关键字段，也会返回该字段不可修改的错误</w:t>
      </w:r>
      <w:r>
        <w:rPr>
          <w:rFonts w:ascii="微软雅黑" w:eastAsia="微软雅黑" w:hAnsi="微软雅黑" w:hint="eastAsia"/>
          <w:szCs w:val="21"/>
        </w:rPr>
        <w:t>。对于上架</w:t>
      </w:r>
      <w:r>
        <w:rPr>
          <w:rFonts w:ascii="微软雅黑" w:eastAsia="微软雅黑" w:hAnsi="微软雅黑"/>
          <w:szCs w:val="21"/>
        </w:rPr>
        <w:t>商品的特定关键字段，</w:t>
      </w:r>
      <w:r>
        <w:rPr>
          <w:rFonts w:ascii="微软雅黑" w:eastAsia="微软雅黑" w:hAnsi="微软雅黑" w:hint="eastAsia"/>
          <w:szCs w:val="21"/>
        </w:rPr>
        <w:t>如果进行</w:t>
      </w:r>
      <w:r>
        <w:rPr>
          <w:rFonts w:ascii="微软雅黑" w:eastAsia="微软雅黑" w:hAnsi="微软雅黑"/>
          <w:szCs w:val="21"/>
        </w:rPr>
        <w:t>了修改</w:t>
      </w:r>
      <w:r>
        <w:rPr>
          <w:rFonts w:ascii="微软雅黑" w:eastAsia="微软雅黑" w:hAnsi="微软雅黑" w:hint="eastAsia"/>
          <w:szCs w:val="21"/>
        </w:rPr>
        <w:t>将</w:t>
      </w:r>
      <w:r>
        <w:rPr>
          <w:rFonts w:ascii="微软雅黑" w:eastAsia="微软雅黑" w:hAnsi="微软雅黑"/>
          <w:szCs w:val="21"/>
        </w:rPr>
        <w:t>会置为下架状态，并需重新审核。</w:t>
      </w:r>
    </w:p>
    <w:p w:rsidR="00F01570" w:rsidRPr="0020473A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1570" w:rsidRDefault="00F01570" w:rsidP="00F0157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</w:t>
      </w:r>
      <w:r w:rsidR="00A422F5">
        <w:rPr>
          <w:rFonts w:ascii="微软雅黑" w:eastAsia="微软雅黑" w:hAnsi="微软雅黑" w:cs="宋体"/>
          <w:b/>
          <w:color w:val="000000"/>
        </w:rPr>
        <w:t>update</w:t>
      </w:r>
    </w:p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307"/>
        <w:gridCol w:w="1019"/>
        <w:gridCol w:w="872"/>
        <w:gridCol w:w="1163"/>
        <w:gridCol w:w="4211"/>
      </w:tblGrid>
      <w:tr w:rsidR="007728F1" w:rsidRPr="005F1547" w:rsidTr="00A564C6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A564C6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E45B44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572E4B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572E4B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49044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01570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Pr="0020473A" w:rsidRDefault="00B66E85" w:rsidP="00B66E85">
      <w:pPr>
        <w:pStyle w:val="3"/>
        <w:ind w:left="918"/>
        <w:rPr>
          <w:rFonts w:ascii="微软雅黑" w:eastAsia="微软雅黑" w:hAnsi="微软雅黑"/>
        </w:rPr>
      </w:pPr>
      <w:bookmarkStart w:id="395" w:name="_Toc385258709"/>
      <w:r>
        <w:rPr>
          <w:rFonts w:ascii="微软雅黑" w:eastAsia="微软雅黑" w:hAnsi="微软雅黑" w:hint="eastAsia"/>
        </w:rPr>
        <w:t>商品下架</w:t>
      </w:r>
      <w:r w:rsidRPr="0020473A">
        <w:rPr>
          <w:rFonts w:ascii="微软雅黑" w:eastAsia="微软雅黑" w:hAnsi="微软雅黑" w:hint="eastAsia"/>
        </w:rPr>
        <w:t>接口</w:t>
      </w:r>
      <w:bookmarkEnd w:id="395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6" w:name="_Toc373399151"/>
      <w:bookmarkStart w:id="397" w:name="_Toc378326136"/>
      <w:bookmarkStart w:id="398" w:name="_Toc380673305"/>
      <w:bookmarkStart w:id="399" w:name="_Toc385258710"/>
      <w:bookmarkEnd w:id="396"/>
      <w:bookmarkEnd w:id="397"/>
      <w:bookmarkEnd w:id="398"/>
      <w:bookmarkEnd w:id="399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0" w:name="_Toc373399152"/>
      <w:bookmarkStart w:id="401" w:name="_Toc378326137"/>
      <w:bookmarkStart w:id="402" w:name="_Toc380673306"/>
      <w:bookmarkStart w:id="403" w:name="_Toc385258711"/>
      <w:bookmarkEnd w:id="400"/>
      <w:bookmarkEnd w:id="401"/>
      <w:bookmarkEnd w:id="402"/>
      <w:bookmarkEnd w:id="403"/>
    </w:p>
    <w:p w:rsidR="00B66E85" w:rsidRPr="0020473A" w:rsidRDefault="00B66E85" w:rsidP="00B66E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4" w:name="_Toc373399153"/>
      <w:bookmarkStart w:id="405" w:name="_Toc378326138"/>
      <w:bookmarkStart w:id="406" w:name="_Toc380673307"/>
      <w:bookmarkStart w:id="407" w:name="_Toc385258712"/>
      <w:bookmarkEnd w:id="404"/>
      <w:bookmarkEnd w:id="405"/>
      <w:bookmarkEnd w:id="406"/>
      <w:bookmarkEnd w:id="407"/>
    </w:p>
    <w:p w:rsidR="00B66E85" w:rsidRPr="0020473A" w:rsidRDefault="00887CAF" w:rsidP="00B66E8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</w:t>
      </w:r>
      <w:r>
        <w:rPr>
          <w:rFonts w:ascii="微软雅黑" w:eastAsia="微软雅黑" w:hAnsi="微软雅黑"/>
          <w:szCs w:val="21"/>
        </w:rPr>
        <w:t>已经上架的商品</w:t>
      </w:r>
      <w:r>
        <w:rPr>
          <w:rFonts w:ascii="微软雅黑" w:eastAsia="微软雅黑" w:hAnsi="微软雅黑" w:hint="eastAsia"/>
          <w:szCs w:val="21"/>
        </w:rPr>
        <w:t>进行</w:t>
      </w:r>
      <w:r>
        <w:rPr>
          <w:rFonts w:ascii="微软雅黑" w:eastAsia="微软雅黑" w:hAnsi="微软雅黑"/>
          <w:szCs w:val="21"/>
        </w:rPr>
        <w:t>下架请求。</w:t>
      </w:r>
      <w:r>
        <w:rPr>
          <w:rFonts w:ascii="微软雅黑" w:eastAsia="微软雅黑" w:hAnsi="微软雅黑" w:hint="eastAsia"/>
          <w:szCs w:val="21"/>
        </w:rPr>
        <w:t>成功</w:t>
      </w:r>
      <w:r>
        <w:rPr>
          <w:rFonts w:ascii="微软雅黑" w:eastAsia="微软雅黑" w:hAnsi="微软雅黑"/>
          <w:szCs w:val="21"/>
        </w:rPr>
        <w:t>后，商品</w:t>
      </w:r>
      <w:r>
        <w:rPr>
          <w:rFonts w:ascii="微软雅黑" w:eastAsia="微软雅黑" w:hAnsi="微软雅黑" w:hint="eastAsia"/>
          <w:szCs w:val="21"/>
        </w:rPr>
        <w:t>状态</w:t>
      </w:r>
      <w:r>
        <w:rPr>
          <w:rFonts w:ascii="微软雅黑" w:eastAsia="微软雅黑" w:hAnsi="微软雅黑"/>
          <w:szCs w:val="21"/>
        </w:rPr>
        <w:t>变为已下架</w:t>
      </w:r>
      <w:r w:rsidR="00476FD8">
        <w:rPr>
          <w:rFonts w:ascii="微软雅黑" w:eastAsia="微软雅黑" w:hAnsi="微软雅黑" w:hint="eastAsia"/>
          <w:szCs w:val="21"/>
        </w:rPr>
        <w:t>。</w:t>
      </w:r>
      <w:r w:rsidR="00476FD8">
        <w:rPr>
          <w:rFonts w:ascii="微软雅黑" w:eastAsia="微软雅黑" w:hAnsi="微软雅黑"/>
          <w:szCs w:val="21"/>
        </w:rPr>
        <w:t>如果</w:t>
      </w:r>
      <w:r w:rsidR="00476FD8">
        <w:rPr>
          <w:rFonts w:ascii="微软雅黑" w:eastAsia="微软雅黑" w:hAnsi="微软雅黑" w:hint="eastAsia"/>
          <w:szCs w:val="21"/>
        </w:rPr>
        <w:t>商品</w:t>
      </w:r>
      <w:r w:rsidR="00476FD8">
        <w:rPr>
          <w:rFonts w:ascii="微软雅黑" w:eastAsia="微软雅黑" w:hAnsi="微软雅黑"/>
          <w:szCs w:val="21"/>
        </w:rPr>
        <w:t>是</w:t>
      </w:r>
      <w:r w:rsidR="00476FD8">
        <w:rPr>
          <w:rFonts w:ascii="微软雅黑" w:eastAsia="微软雅黑" w:hAnsi="微软雅黑" w:hint="eastAsia"/>
          <w:szCs w:val="21"/>
        </w:rPr>
        <w:t>下架</w:t>
      </w:r>
      <w:r w:rsidR="00476FD8">
        <w:rPr>
          <w:rFonts w:ascii="微软雅黑" w:eastAsia="微软雅黑" w:hAnsi="微软雅黑"/>
          <w:szCs w:val="21"/>
        </w:rPr>
        <w:t>状态，</w:t>
      </w:r>
      <w:r w:rsidR="00476FD8">
        <w:rPr>
          <w:rFonts w:ascii="微软雅黑" w:eastAsia="微软雅黑" w:hAnsi="微软雅黑" w:hint="eastAsia"/>
          <w:szCs w:val="21"/>
        </w:rPr>
        <w:t>请求</w:t>
      </w:r>
      <w:r w:rsidR="00476FD8">
        <w:rPr>
          <w:rFonts w:ascii="微软雅黑" w:eastAsia="微软雅黑" w:hAnsi="微软雅黑"/>
          <w:szCs w:val="21"/>
        </w:rPr>
        <w:t>会失败。</w:t>
      </w:r>
    </w:p>
    <w:p w:rsidR="00B66E85" w:rsidRPr="0020473A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66E85" w:rsidRDefault="00B66E85" w:rsidP="00B66E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476FD8">
        <w:rPr>
          <w:rFonts w:ascii="微软雅黑" w:eastAsia="微软雅黑" w:hAnsi="微软雅黑" w:cs="宋体"/>
          <w:b/>
          <w:color w:val="000000"/>
        </w:rPr>
        <w:t>/</w:t>
      </w:r>
      <w:r w:rsidR="00476FD8">
        <w:rPr>
          <w:rFonts w:ascii="微软雅黑" w:eastAsia="微软雅黑" w:hAnsi="微软雅黑" w:cs="宋体" w:hint="eastAsia"/>
          <w:b/>
          <w:color w:val="000000"/>
        </w:rPr>
        <w:t>offline</w:t>
      </w:r>
    </w:p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310"/>
        <w:gridCol w:w="1017"/>
        <w:gridCol w:w="1017"/>
        <w:gridCol w:w="1163"/>
        <w:gridCol w:w="4213"/>
      </w:tblGrid>
      <w:tr w:rsidR="00B66E85" w:rsidRPr="005F1547" w:rsidTr="00DE3D84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2C3F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66E85" w:rsidRPr="006B0D78" w:rsidTr="00DE3D8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6B0D78" w:rsidTr="00DE3D8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F96250" w:rsidRPr="0020473A" w:rsidRDefault="00F96250" w:rsidP="00F96250">
      <w:pPr>
        <w:pStyle w:val="2"/>
        <w:rPr>
          <w:rFonts w:ascii="微软雅黑" w:eastAsia="微软雅黑" w:hAnsi="微软雅黑"/>
        </w:rPr>
      </w:pPr>
      <w:bookmarkStart w:id="408" w:name="_Toc385258713"/>
      <w:r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408"/>
    </w:p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409" w:name="_Toc385258714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订单列表</w:t>
      </w:r>
      <w:r w:rsidRPr="0020473A">
        <w:rPr>
          <w:rFonts w:ascii="微软雅黑" w:eastAsia="微软雅黑" w:hAnsi="微软雅黑" w:hint="eastAsia"/>
        </w:rPr>
        <w:t>接口</w:t>
      </w:r>
      <w:bookmarkEnd w:id="409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0" w:name="_Toc364254065"/>
      <w:bookmarkStart w:id="411" w:name="_Toc367956823"/>
      <w:bookmarkStart w:id="412" w:name="_Toc372734607"/>
      <w:bookmarkStart w:id="413" w:name="_Toc373399156"/>
      <w:bookmarkStart w:id="414" w:name="_Toc378326141"/>
      <w:bookmarkStart w:id="415" w:name="_Toc380673310"/>
      <w:bookmarkStart w:id="416" w:name="_Toc385258715"/>
      <w:bookmarkEnd w:id="410"/>
      <w:bookmarkEnd w:id="411"/>
      <w:bookmarkEnd w:id="412"/>
      <w:bookmarkEnd w:id="413"/>
      <w:bookmarkEnd w:id="414"/>
      <w:bookmarkEnd w:id="415"/>
      <w:bookmarkEnd w:id="416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7" w:name="_Toc364254066"/>
      <w:bookmarkStart w:id="418" w:name="_Toc367956824"/>
      <w:bookmarkStart w:id="419" w:name="_Toc372734608"/>
      <w:bookmarkStart w:id="420" w:name="_Toc373399157"/>
      <w:bookmarkStart w:id="421" w:name="_Toc378326142"/>
      <w:bookmarkStart w:id="422" w:name="_Toc380673311"/>
      <w:bookmarkStart w:id="423" w:name="_Toc385258716"/>
      <w:bookmarkEnd w:id="417"/>
      <w:bookmarkEnd w:id="418"/>
      <w:bookmarkEnd w:id="419"/>
      <w:bookmarkEnd w:id="420"/>
      <w:bookmarkEnd w:id="421"/>
      <w:bookmarkEnd w:id="422"/>
      <w:bookmarkEnd w:id="423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24" w:name="_Toc364254067"/>
      <w:bookmarkStart w:id="425" w:name="_Toc367956825"/>
      <w:bookmarkStart w:id="426" w:name="_Toc372734609"/>
      <w:bookmarkStart w:id="427" w:name="_Toc373399158"/>
      <w:bookmarkStart w:id="428" w:name="_Toc378326143"/>
      <w:bookmarkStart w:id="429" w:name="_Toc380673312"/>
      <w:bookmarkStart w:id="430" w:name="_Toc385258717"/>
      <w:bookmarkEnd w:id="424"/>
      <w:bookmarkEnd w:id="425"/>
      <w:bookmarkEnd w:id="426"/>
      <w:bookmarkEnd w:id="427"/>
      <w:bookmarkEnd w:id="428"/>
      <w:bookmarkEnd w:id="429"/>
      <w:bookmarkEnd w:id="430"/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473E8" w:rsidRDefault="003473E8" w:rsidP="003473E8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order/user_orders</w:t>
      </w:r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473E8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473E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irection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DESC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排序顺序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ASC 正序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DESC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倒序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sort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create_time 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第几分页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041AB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10条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每页多少条</w:t>
            </w:r>
          </w:p>
        </w:tc>
      </w:tr>
      <w:tr w:rsidR="00BE0DD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Pr="0049044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59091F" w:rsidRDefault="0059091F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-1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</w:t>
            </w:r>
            <w:r w:rsidR="00835167"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C5E9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  <w:p w:rsidR="0059091F" w:rsidRDefault="0059091F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 w:rsidR="0059091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931BD9" w:rsidRDefault="00931BD9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支付+支付中</w:t>
            </w:r>
          </w:p>
        </w:tc>
      </w:tr>
    </w:tbl>
    <w:p w:rsidR="003473E8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835167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Order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431" w:name="_Toc385258718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详情</w:t>
      </w:r>
      <w:r w:rsidRPr="0020473A">
        <w:rPr>
          <w:rFonts w:ascii="微软雅黑" w:eastAsia="微软雅黑" w:hAnsi="微软雅黑" w:hint="eastAsia"/>
        </w:rPr>
        <w:t>接口</w:t>
      </w:r>
      <w:bookmarkEnd w:id="431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2" w:name="_Toc364254069"/>
      <w:bookmarkStart w:id="433" w:name="_Toc367956827"/>
      <w:bookmarkStart w:id="434" w:name="_Toc372734611"/>
      <w:bookmarkStart w:id="435" w:name="_Toc373399160"/>
      <w:bookmarkStart w:id="436" w:name="_Toc378326145"/>
      <w:bookmarkStart w:id="437" w:name="_Toc380673314"/>
      <w:bookmarkStart w:id="438" w:name="_Toc385258719"/>
      <w:bookmarkEnd w:id="432"/>
      <w:bookmarkEnd w:id="433"/>
      <w:bookmarkEnd w:id="434"/>
      <w:bookmarkEnd w:id="435"/>
      <w:bookmarkEnd w:id="436"/>
      <w:bookmarkEnd w:id="437"/>
      <w:bookmarkEnd w:id="438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9" w:name="_Toc364254070"/>
      <w:bookmarkStart w:id="440" w:name="_Toc367956828"/>
      <w:bookmarkStart w:id="441" w:name="_Toc372734612"/>
      <w:bookmarkStart w:id="442" w:name="_Toc373399161"/>
      <w:bookmarkStart w:id="443" w:name="_Toc378326146"/>
      <w:bookmarkStart w:id="444" w:name="_Toc380673315"/>
      <w:bookmarkStart w:id="445" w:name="_Toc385258720"/>
      <w:bookmarkEnd w:id="439"/>
      <w:bookmarkEnd w:id="440"/>
      <w:bookmarkEnd w:id="441"/>
      <w:bookmarkEnd w:id="442"/>
      <w:bookmarkEnd w:id="443"/>
      <w:bookmarkEnd w:id="444"/>
      <w:bookmarkEnd w:id="445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46" w:name="_Toc364254071"/>
      <w:bookmarkStart w:id="447" w:name="_Toc367956829"/>
      <w:bookmarkStart w:id="448" w:name="_Toc372734613"/>
      <w:bookmarkStart w:id="449" w:name="_Toc373399162"/>
      <w:bookmarkStart w:id="450" w:name="_Toc378326147"/>
      <w:bookmarkStart w:id="451" w:name="_Toc380673316"/>
      <w:bookmarkStart w:id="452" w:name="_Toc385258721"/>
      <w:bookmarkEnd w:id="446"/>
      <w:bookmarkEnd w:id="447"/>
      <w:bookmarkEnd w:id="448"/>
      <w:bookmarkEnd w:id="449"/>
      <w:bookmarkEnd w:id="450"/>
      <w:bookmarkEnd w:id="451"/>
      <w:bookmarkEnd w:id="452"/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6250" w:rsidRDefault="00F96250" w:rsidP="00F9625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order/user_order_detail</w:t>
      </w:r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F96250" w:rsidRPr="005F1547" w:rsidTr="00F764D9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764D9" w:rsidRPr="005F1547" w:rsidTr="00F764D9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6250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0B2ADE" w:rsidTr="008611DB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B2ADE" w:rsidTr="008611DB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E45B44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OrderItem" w:history="1">
              <w:r w:rsidR="000B2ADE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="000B2ADE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0B2ADE" w:rsidRPr="009645DB" w:rsidRDefault="000B2ADE" w:rsidP="000B2ADE">
      <w:pPr>
        <w:pStyle w:val="affe"/>
        <w:pBdr>
          <w:bottom w:val="single" w:sz="4" w:space="6" w:color="4F81BD"/>
        </w:pBdr>
      </w:pPr>
      <w:bookmarkStart w:id="453" w:name="OrderItem"/>
      <w:bookmarkEnd w:id="453"/>
      <w:r>
        <w:t>OrderItem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F96250" w:rsidRPr="006B0D78" w:rsidTr="000B2ADE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F303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0B2ADE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号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94039A" w:rsidRPr="005934FD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7C3B79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0B2ADE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C3B7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createSource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订单来源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WAP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3客户端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4短信</w:t>
            </w:r>
          </w:p>
          <w:p w:rsidR="008E77CA" w:rsidRPr="005934FD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0其他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expireTime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5934FD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订单超时时间，直从下单到支付完成时间的时间，（单位秒）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E45B44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pressInfo" w:history="1">
              <w:r w:rsidR="00096961" w:rsidRPr="00AF3269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ExpressInfo</w:t>
              </w:r>
            </w:hyperlink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8E77CA" w:rsidRDefault="00096961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相关信息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8E77CA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订单扩展信息。用于下单时填写订单特有信息， 例如短信购的活动ID，营销活动的活动ID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如果没有则为null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&lt;</w:t>
            </w:r>
            <w:hyperlink w:anchor="GoodsItem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Goods</w:t>
              </w:r>
              <w:r w:rsidRPr="005E147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0普通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1秒杀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2竞拍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1000 礼品卡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Payment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Payment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项目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AC319E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0B2AD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C319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5934FD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用户针对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订单的留言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totalPayAmount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1D4230" w:rsidRDefault="00114F88" w:rsidP="001D4230">
      <w:pPr>
        <w:pStyle w:val="affe"/>
        <w:pBdr>
          <w:bottom w:val="single" w:sz="4" w:space="6" w:color="4F81BD"/>
        </w:pBdr>
      </w:pPr>
      <w:bookmarkStart w:id="454" w:name="PaymentItem"/>
      <w:bookmarkStart w:id="455" w:name="ExpressInfo"/>
      <w:bookmarkEnd w:id="454"/>
      <w:bookmarkEnd w:id="455"/>
      <w:r>
        <w:t>ExpressInfo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1D4230" w:rsidRPr="004A4D02" w:rsidTr="0023033B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cellphoneNumber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expressCompanyName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公司名称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expressCost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运费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，单位分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expressNo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快递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单号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receiverName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sendTime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收货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statusDescription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变更时间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telephoneNumber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</w:tbl>
    <w:p w:rsidR="001D4230" w:rsidRDefault="00900686" w:rsidP="001D4230">
      <w:pPr>
        <w:pStyle w:val="affe"/>
        <w:pBdr>
          <w:bottom w:val="single" w:sz="4" w:space="6" w:color="4F81BD"/>
        </w:pBdr>
      </w:pPr>
      <w:bookmarkStart w:id="456" w:name="GoodsItem"/>
      <w:bookmarkEnd w:id="456"/>
      <w:r>
        <w:t>GoodsItem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D4230" w:rsidRPr="004A4D02" w:rsidTr="00835167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90068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AD7E5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114F88" w:rsidRDefault="00114F88" w:rsidP="00114F88">
      <w:pPr>
        <w:pStyle w:val="affe"/>
        <w:pBdr>
          <w:bottom w:val="single" w:sz="4" w:space="6" w:color="4F81BD"/>
        </w:pBdr>
      </w:pPr>
      <w:r>
        <w:t>PaymentItem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14F88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 w:rsidRPr="00A0206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urrency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支付类别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cash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</w:p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score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</w:tbl>
    <w:p w:rsidR="00494FE1" w:rsidRPr="0020473A" w:rsidRDefault="00494FE1" w:rsidP="00494FE1">
      <w:pPr>
        <w:pStyle w:val="3"/>
        <w:rPr>
          <w:rFonts w:ascii="微软雅黑" w:eastAsia="微软雅黑" w:hAnsi="微软雅黑"/>
        </w:rPr>
      </w:pPr>
      <w:bookmarkStart w:id="457" w:name="_Toc385258722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支付</w:t>
      </w:r>
      <w:r>
        <w:rPr>
          <w:rFonts w:ascii="微软雅黑" w:eastAsia="微软雅黑" w:hAnsi="微软雅黑"/>
        </w:rPr>
        <w:t>项目</w:t>
      </w:r>
      <w:r w:rsidRPr="0020473A">
        <w:rPr>
          <w:rFonts w:ascii="微软雅黑" w:eastAsia="微软雅黑" w:hAnsi="微软雅黑" w:hint="eastAsia"/>
        </w:rPr>
        <w:t>接口</w:t>
      </w:r>
      <w:bookmarkEnd w:id="457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58" w:name="_Toc367956831"/>
      <w:bookmarkStart w:id="459" w:name="_Toc372734615"/>
      <w:bookmarkStart w:id="460" w:name="_Toc373399164"/>
      <w:bookmarkStart w:id="461" w:name="_Toc378326149"/>
      <w:bookmarkStart w:id="462" w:name="_Toc380673318"/>
      <w:bookmarkStart w:id="463" w:name="_Toc385258723"/>
      <w:bookmarkEnd w:id="458"/>
      <w:bookmarkEnd w:id="459"/>
      <w:bookmarkEnd w:id="460"/>
      <w:bookmarkEnd w:id="461"/>
      <w:bookmarkEnd w:id="462"/>
      <w:bookmarkEnd w:id="463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64" w:name="_Toc367956832"/>
      <w:bookmarkStart w:id="465" w:name="_Toc372734616"/>
      <w:bookmarkStart w:id="466" w:name="_Toc373399165"/>
      <w:bookmarkStart w:id="467" w:name="_Toc378326150"/>
      <w:bookmarkStart w:id="468" w:name="_Toc380673319"/>
      <w:bookmarkStart w:id="469" w:name="_Toc385258724"/>
      <w:bookmarkEnd w:id="464"/>
      <w:bookmarkEnd w:id="465"/>
      <w:bookmarkEnd w:id="466"/>
      <w:bookmarkEnd w:id="467"/>
      <w:bookmarkEnd w:id="468"/>
      <w:bookmarkEnd w:id="469"/>
    </w:p>
    <w:p w:rsidR="00494FE1" w:rsidRPr="0020473A" w:rsidRDefault="00494FE1" w:rsidP="00494FE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70" w:name="_Toc367956833"/>
      <w:bookmarkStart w:id="471" w:name="_Toc372734617"/>
      <w:bookmarkStart w:id="472" w:name="_Toc373399166"/>
      <w:bookmarkStart w:id="473" w:name="_Toc378326151"/>
      <w:bookmarkStart w:id="474" w:name="_Toc380673320"/>
      <w:bookmarkStart w:id="475" w:name="_Toc385258725"/>
      <w:bookmarkEnd w:id="470"/>
      <w:bookmarkEnd w:id="471"/>
      <w:bookmarkEnd w:id="472"/>
      <w:bookmarkEnd w:id="473"/>
      <w:bookmarkEnd w:id="474"/>
      <w:bookmarkEnd w:id="475"/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94FE1" w:rsidRDefault="00494FE1" w:rsidP="00494FE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494FE1">
        <w:rPr>
          <w:rFonts w:ascii="微软雅黑" w:eastAsia="微软雅黑" w:hAnsi="微软雅黑" w:cs="宋体"/>
          <w:b/>
          <w:color w:val="000000"/>
        </w:rPr>
        <w:t>payedInfo</w:t>
      </w:r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494FE1" w:rsidRPr="005F1547" w:rsidTr="00494FE1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5F1547" w:rsidTr="00494FE1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94FE1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494FE1" w:rsidTr="00494FE1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Tr="00494FE1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4FE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payInfos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Info" w:history="1">
              <w:r w:rsidRPr="00494FE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925E3B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支付</w:t>
            </w:r>
            <w:r w:rsidR="00494FE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94FE1" w:rsidRPr="009645DB" w:rsidRDefault="00494FE1" w:rsidP="00494FE1">
      <w:pPr>
        <w:pStyle w:val="affe"/>
        <w:pBdr>
          <w:bottom w:val="single" w:sz="4" w:space="6" w:color="4F81BD"/>
        </w:pBdr>
      </w:pPr>
      <w:bookmarkStart w:id="476" w:name="PayInfo"/>
      <w:bookmarkEnd w:id="476"/>
      <w:r>
        <w:t>PayInfo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494FE1" w:rsidRPr="006B0D78" w:rsidTr="00494FE1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operate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Refund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退款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Other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5A2B3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A2B3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edPayment" w:history="1">
              <w:r w:rsidRPr="00A44E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PayedPayment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payMode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模式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Background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后台支付</w:t>
            </w:r>
          </w:p>
          <w:p w:rsidR="00494FE1" w:rsidRPr="006B0D78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网页支付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正在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支付成功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失败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payChannel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</w:tc>
      </w:tr>
    </w:tbl>
    <w:p w:rsidR="00494FE1" w:rsidRDefault="00A44E81" w:rsidP="00494FE1">
      <w:pPr>
        <w:pStyle w:val="affe"/>
        <w:pBdr>
          <w:bottom w:val="single" w:sz="4" w:space="6" w:color="4F81BD"/>
        </w:pBdr>
      </w:pPr>
      <w:bookmarkStart w:id="477" w:name="PayedPayment"/>
      <w:bookmarkEnd w:id="477"/>
      <w:r>
        <w:t>PayedPayment</w:t>
      </w:r>
      <w:r w:rsidR="00494FE1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494FE1" w:rsidRPr="004A4D02" w:rsidTr="00494FE1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的类型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cash 现金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score 积分</w:t>
            </w:r>
          </w:p>
          <w:p w:rsidR="002739AA" w:rsidRDefault="002739AA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balance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478" w:name="_下单接口"/>
      <w:bookmarkStart w:id="479" w:name="_Toc385258726"/>
      <w:bookmarkEnd w:id="478"/>
      <w:r>
        <w:rPr>
          <w:rFonts w:ascii="微软雅黑" w:eastAsia="微软雅黑" w:hAnsi="微软雅黑" w:hint="eastAsia"/>
        </w:rPr>
        <w:t>下单</w:t>
      </w:r>
      <w:r w:rsidRPr="0020473A">
        <w:rPr>
          <w:rFonts w:ascii="微软雅黑" w:eastAsia="微软雅黑" w:hAnsi="微软雅黑" w:hint="eastAsia"/>
        </w:rPr>
        <w:t>接口</w:t>
      </w:r>
      <w:bookmarkEnd w:id="479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0" w:name="_Toc364254073"/>
      <w:bookmarkStart w:id="481" w:name="_Toc367956835"/>
      <w:bookmarkStart w:id="482" w:name="_Toc372734619"/>
      <w:bookmarkStart w:id="483" w:name="_Toc373399168"/>
      <w:bookmarkStart w:id="484" w:name="_Toc378326153"/>
      <w:bookmarkStart w:id="485" w:name="_Toc380673322"/>
      <w:bookmarkStart w:id="486" w:name="_Toc385258727"/>
      <w:bookmarkEnd w:id="480"/>
      <w:bookmarkEnd w:id="481"/>
      <w:bookmarkEnd w:id="482"/>
      <w:bookmarkEnd w:id="483"/>
      <w:bookmarkEnd w:id="484"/>
      <w:bookmarkEnd w:id="485"/>
      <w:bookmarkEnd w:id="486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7" w:name="_Toc364254074"/>
      <w:bookmarkStart w:id="488" w:name="_Toc367956836"/>
      <w:bookmarkStart w:id="489" w:name="_Toc372734620"/>
      <w:bookmarkStart w:id="490" w:name="_Toc373399169"/>
      <w:bookmarkStart w:id="491" w:name="_Toc378326154"/>
      <w:bookmarkStart w:id="492" w:name="_Toc380673323"/>
      <w:bookmarkStart w:id="493" w:name="_Toc385258728"/>
      <w:bookmarkEnd w:id="487"/>
      <w:bookmarkEnd w:id="488"/>
      <w:bookmarkEnd w:id="489"/>
      <w:bookmarkEnd w:id="490"/>
      <w:bookmarkEnd w:id="491"/>
      <w:bookmarkEnd w:id="492"/>
      <w:bookmarkEnd w:id="493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94" w:name="_Toc364254075"/>
      <w:bookmarkStart w:id="495" w:name="_Toc367956837"/>
      <w:bookmarkStart w:id="496" w:name="_Toc372734621"/>
      <w:bookmarkStart w:id="497" w:name="_Toc373399170"/>
      <w:bookmarkStart w:id="498" w:name="_Toc378326155"/>
      <w:bookmarkStart w:id="499" w:name="_Toc380673324"/>
      <w:bookmarkStart w:id="500" w:name="_Toc385258729"/>
      <w:bookmarkEnd w:id="494"/>
      <w:bookmarkEnd w:id="495"/>
      <w:bookmarkEnd w:id="496"/>
      <w:bookmarkEnd w:id="497"/>
      <w:bookmarkEnd w:id="498"/>
      <w:bookmarkEnd w:id="499"/>
      <w:bookmarkEnd w:id="500"/>
    </w:p>
    <w:p w:rsidR="00ED413B" w:rsidRDefault="00ED413B" w:rsidP="00ED413B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 w:rsidR="00BA2FF3">
        <w:rPr>
          <w:rStyle w:val="aff7"/>
          <w:rFonts w:hint="eastAsia"/>
        </w:rPr>
        <w:t>下面</w:t>
      </w:r>
      <w:r w:rsidR="00BA2FF3">
        <w:rPr>
          <w:rStyle w:val="aff7"/>
        </w:rPr>
        <w:t>是请求示例：</w:t>
      </w:r>
    </w:p>
    <w:p w:rsidR="00BA2FF3" w:rsidRDefault="00BA2FF3" w:rsidP="00BA2FF3">
      <w:pPr>
        <w:rPr>
          <w:rFonts w:ascii="Lucida Console" w:hAnsi="Lucida Console" w:cs="Lucida Console"/>
          <w:sz w:val="17"/>
          <w:szCs w:val="17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31AD96" wp14:editId="63DD3DAA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http://localhost:8080/order/create?st=XLhnx8iRGqH3KtdgbdJo HTTP/1.1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member_id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"discount" : 3,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"quantity" : 10,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"invoiceType" : 1,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"invoiceSubject"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subject",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"invoiceContent"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content",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"address" : {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"mobile"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手机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"phone"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固话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"address"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地址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注释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收件人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877260" w:rsidRPr="00BA2FF3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"zip"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邮编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</w:t>
                            </w:r>
                          </w:p>
                          <w:p w:rsidR="00877260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},</w:t>
                            </w:r>
                          </w:p>
                          <w:p w:rsidR="00877260" w:rsidRDefault="00877260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用户注释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</w:t>
                            </w:r>
                          </w:p>
                          <w:p w:rsidR="00877260" w:rsidRDefault="00877260" w:rsidP="00BA2FF3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31AD9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95pt;margin-top:14.0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sXVP8N0AAAAIAQAADwAAAAAAAAAA&#10;AAAAAACQBAAAZHJzL2Rvd25yZXYueG1sUEsFBgAAAAAEAAQA8wAAAJoFAAAAAA==&#10;">
                <v:textbox style="mso-fit-shape-to-text:t">
                  <w:txbxContent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http://localhost:8080/order/create?st=XLhnx8iRGqH3KtdgbdJo HTTP/1.1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member_id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"discount" : 3,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"quantity" : 10,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"invoiceType" : 1,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"invoiceSubject"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subject",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"invoiceContent"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content",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"address" : {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"mobile"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手机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"phone"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固话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"address"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地址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注释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收件人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877260" w:rsidRPr="00BA2FF3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"zip"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邮编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</w:t>
                      </w:r>
                    </w:p>
                    <w:p w:rsidR="00877260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},</w:t>
                      </w:r>
                    </w:p>
                    <w:p w:rsidR="00877260" w:rsidRDefault="00877260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用户注释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</w:t>
                      </w:r>
                    </w:p>
                    <w:p w:rsidR="00877260" w:rsidRDefault="00877260" w:rsidP="00BA2FF3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2FF3" w:rsidRPr="00BA2FF3" w:rsidRDefault="00BA2FF3" w:rsidP="00BA2FF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484618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order/create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452"/>
        <w:gridCol w:w="872"/>
        <w:gridCol w:w="1163"/>
        <w:gridCol w:w="872"/>
        <w:gridCol w:w="4213"/>
      </w:tblGrid>
      <w:tr w:rsidR="006E6A39" w:rsidRPr="005F1547" w:rsidTr="0030316B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02042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D71DB7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derType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…..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根据业务需要设置该值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Goods" w:history="1"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E45B44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" w:history="1">
              <w:r w:rsidR="0002326C" w:rsidRPr="0002326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</w:t>
              </w:r>
            </w:hyperlink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收货人地址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316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payOnDelivery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货到付款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501" w:name="Goods"/>
      <w:bookmarkEnd w:id="501"/>
      <w:r>
        <w:t>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502" w:name="Address"/>
      <w:bookmarkEnd w:id="502"/>
      <w:r>
        <w:t>Address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固定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收货地址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zip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pay_amount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  <w:r w:rsidR="005A2B3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A2B3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  <w:tr w:rsidR="00D23AE6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express_cost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运费</w:t>
            </w:r>
            <w:r w:rsidR="005A2B3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A2B3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F933E9" w:rsidRPr="0020473A" w:rsidRDefault="00F933E9" w:rsidP="00F933E9">
      <w:pPr>
        <w:pStyle w:val="3"/>
        <w:rPr>
          <w:rFonts w:ascii="微软雅黑" w:eastAsia="微软雅黑" w:hAnsi="微软雅黑"/>
        </w:rPr>
      </w:pPr>
      <w:bookmarkStart w:id="503" w:name="_Toc385258730"/>
      <w:r>
        <w:rPr>
          <w:rFonts w:ascii="微软雅黑" w:eastAsia="微软雅黑" w:hAnsi="微软雅黑" w:hint="eastAsia"/>
        </w:rPr>
        <w:lastRenderedPageBreak/>
        <w:t>支付</w:t>
      </w:r>
      <w:r w:rsidR="00C63D5E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bookmarkEnd w:id="503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04" w:name="_Toc367956839"/>
      <w:bookmarkStart w:id="505" w:name="_Toc372734623"/>
      <w:bookmarkStart w:id="506" w:name="_Toc373399172"/>
      <w:bookmarkStart w:id="507" w:name="_Toc378326157"/>
      <w:bookmarkStart w:id="508" w:name="_Toc380673326"/>
      <w:bookmarkStart w:id="509" w:name="_Toc385258731"/>
      <w:bookmarkEnd w:id="504"/>
      <w:bookmarkEnd w:id="505"/>
      <w:bookmarkEnd w:id="506"/>
      <w:bookmarkEnd w:id="507"/>
      <w:bookmarkEnd w:id="508"/>
      <w:bookmarkEnd w:id="509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0" w:name="_Toc367956840"/>
      <w:bookmarkStart w:id="511" w:name="_Toc372734624"/>
      <w:bookmarkStart w:id="512" w:name="_Toc373399173"/>
      <w:bookmarkStart w:id="513" w:name="_Toc378326158"/>
      <w:bookmarkStart w:id="514" w:name="_Toc380673327"/>
      <w:bookmarkStart w:id="515" w:name="_Toc385258732"/>
      <w:bookmarkEnd w:id="510"/>
      <w:bookmarkEnd w:id="511"/>
      <w:bookmarkEnd w:id="512"/>
      <w:bookmarkEnd w:id="513"/>
      <w:bookmarkEnd w:id="514"/>
      <w:bookmarkEnd w:id="515"/>
    </w:p>
    <w:p w:rsidR="00F933E9" w:rsidRPr="0020473A" w:rsidRDefault="00F933E9" w:rsidP="00F933E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6" w:name="_Toc367956841"/>
      <w:bookmarkStart w:id="517" w:name="_Toc372734625"/>
      <w:bookmarkStart w:id="518" w:name="_Toc373399174"/>
      <w:bookmarkStart w:id="519" w:name="_Toc378326159"/>
      <w:bookmarkStart w:id="520" w:name="_Toc380673328"/>
      <w:bookmarkStart w:id="521" w:name="_Toc385258733"/>
      <w:bookmarkEnd w:id="516"/>
      <w:bookmarkEnd w:id="517"/>
      <w:bookmarkEnd w:id="518"/>
      <w:bookmarkEnd w:id="519"/>
      <w:bookmarkEnd w:id="520"/>
      <w:bookmarkEnd w:id="521"/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33E9" w:rsidRDefault="00F933E9" w:rsidP="00F933E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</w:t>
      </w:r>
      <w:r w:rsidR="00C63D5E">
        <w:rPr>
          <w:rFonts w:ascii="微软雅黑" w:eastAsia="微软雅黑" w:hAnsi="微软雅黑" w:cs="宋体"/>
          <w:b/>
          <w:color w:val="000000"/>
        </w:rPr>
        <w:t>_request</w:t>
      </w:r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F933E9" w:rsidRPr="005F1547" w:rsidTr="00F933E9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40BB0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F933E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0668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42905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AB66F4" w:rsidRDefault="00AB66F4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 xml:space="preserve">  cash_and_balance, 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</w:rPr>
              <w:t>+话费</w:t>
            </w:r>
          </w:p>
          <w:p w:rsidR="00193672" w:rsidRDefault="00193672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 </w:t>
            </w:r>
            <w:r w:rsidRPr="00193672">
              <w:rPr>
                <w:rFonts w:ascii="微软雅黑" w:eastAsia="微软雅黑" w:hAnsi="微软雅黑" w:cs="宋体"/>
                <w:color w:val="000000"/>
              </w:rPr>
              <w:t>score_and_balance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 w:rsidR="00CC06DB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  <w:r w:rsidR="00CC06DB">
              <w:rPr>
                <w:rFonts w:ascii="微软雅黑" w:eastAsia="微软雅黑" w:hAnsi="微软雅黑" w:cs="宋体"/>
                <w:color w:val="000000"/>
              </w:rPr>
              <w:t>+话费</w:t>
            </w:r>
          </w:p>
          <w:p w:rsidR="00193672" w:rsidRPr="00AB66F4" w:rsidRDefault="00193672" w:rsidP="00193672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193672">
              <w:rPr>
                <w:rFonts w:ascii="微软雅黑" w:eastAsia="微软雅黑" w:hAnsi="微软雅黑" w:cs="宋体"/>
                <w:color w:val="000000"/>
              </w:rPr>
              <w:t>coin_and_balance</w:t>
            </w:r>
            <w:r w:rsidR="00CC06DB"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 w:rsidR="00CC06DB">
              <w:rPr>
                <w:rFonts w:ascii="微软雅黑" w:eastAsia="微软雅黑" w:hAnsi="微软雅黑" w:cs="宋体"/>
                <w:color w:val="000000"/>
              </w:rPr>
              <w:t>商城币+话费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25DBF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="0064290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选择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  <w:p w:rsidR="0054445D" w:rsidRDefault="0054445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voicepay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语音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5A2B3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A2B3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  <w:r w:rsidR="005A2B3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A2B3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7066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7066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933E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A34D8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A34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send_sms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是否给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用户下发了验证码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使用了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支付和商城币支付的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情况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，会下发验证码。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522" w:name="_Toc385258734"/>
      <w:r>
        <w:rPr>
          <w:rFonts w:ascii="微软雅黑" w:eastAsia="微软雅黑" w:hAnsi="微软雅黑" w:hint="eastAsia"/>
        </w:rPr>
        <w:t>支付确认</w:t>
      </w:r>
      <w:r w:rsidRPr="0020473A">
        <w:rPr>
          <w:rFonts w:ascii="微软雅黑" w:eastAsia="微软雅黑" w:hAnsi="微软雅黑" w:hint="eastAsia"/>
        </w:rPr>
        <w:t>接口</w:t>
      </w:r>
      <w:bookmarkEnd w:id="522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3" w:name="_Toc367956843"/>
      <w:bookmarkStart w:id="524" w:name="_Toc372734627"/>
      <w:bookmarkStart w:id="525" w:name="_Toc373399176"/>
      <w:bookmarkStart w:id="526" w:name="_Toc378326161"/>
      <w:bookmarkStart w:id="527" w:name="_Toc380673330"/>
      <w:bookmarkStart w:id="528" w:name="_Toc385258735"/>
      <w:bookmarkEnd w:id="523"/>
      <w:bookmarkEnd w:id="524"/>
      <w:bookmarkEnd w:id="525"/>
      <w:bookmarkEnd w:id="526"/>
      <w:bookmarkEnd w:id="527"/>
      <w:bookmarkEnd w:id="528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9" w:name="_Toc367956844"/>
      <w:bookmarkStart w:id="530" w:name="_Toc372734628"/>
      <w:bookmarkStart w:id="531" w:name="_Toc373399177"/>
      <w:bookmarkStart w:id="532" w:name="_Toc378326162"/>
      <w:bookmarkStart w:id="533" w:name="_Toc380673331"/>
      <w:bookmarkStart w:id="534" w:name="_Toc385258736"/>
      <w:bookmarkEnd w:id="529"/>
      <w:bookmarkEnd w:id="530"/>
      <w:bookmarkEnd w:id="531"/>
      <w:bookmarkEnd w:id="532"/>
      <w:bookmarkEnd w:id="533"/>
      <w:bookmarkEnd w:id="534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35" w:name="_Toc367956845"/>
      <w:bookmarkStart w:id="536" w:name="_Toc372734629"/>
      <w:bookmarkStart w:id="537" w:name="_Toc373399178"/>
      <w:bookmarkStart w:id="538" w:name="_Toc378326163"/>
      <w:bookmarkStart w:id="539" w:name="_Toc380673332"/>
      <w:bookmarkStart w:id="540" w:name="_Toc385258737"/>
      <w:bookmarkEnd w:id="535"/>
      <w:bookmarkEnd w:id="536"/>
      <w:bookmarkEnd w:id="537"/>
      <w:bookmarkEnd w:id="538"/>
      <w:bookmarkEnd w:id="539"/>
      <w:bookmarkEnd w:id="540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B72C85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order/pay_confirm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B1F7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对于下单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返回包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中，如果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告知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下发了验证码，那么需填写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输入的验证码。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230CF2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29605B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29605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456CF2" w:rsidRPr="0020473A" w:rsidRDefault="00456CF2" w:rsidP="00456CF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0248F2" w:rsidRPr="0020473A" w:rsidRDefault="000248F2" w:rsidP="000248F2">
      <w:pPr>
        <w:pStyle w:val="3"/>
        <w:rPr>
          <w:rFonts w:ascii="微软雅黑" w:eastAsia="微软雅黑" w:hAnsi="微软雅黑"/>
        </w:rPr>
      </w:pPr>
      <w:bookmarkStart w:id="541" w:name="_Toc385258738"/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商品</w:t>
      </w:r>
      <w:r>
        <w:rPr>
          <w:rFonts w:ascii="微软雅黑" w:eastAsia="微软雅黑" w:hAnsi="微软雅黑"/>
        </w:rPr>
        <w:t>信息修改</w:t>
      </w:r>
      <w:r w:rsidRPr="0020473A">
        <w:rPr>
          <w:rFonts w:ascii="微软雅黑" w:eastAsia="微软雅黑" w:hAnsi="微软雅黑" w:hint="eastAsia"/>
        </w:rPr>
        <w:t>接口</w:t>
      </w:r>
      <w:bookmarkEnd w:id="541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2" w:name="_Toc378326165"/>
      <w:bookmarkStart w:id="543" w:name="_Toc380673334"/>
      <w:bookmarkStart w:id="544" w:name="_Toc385258739"/>
      <w:bookmarkEnd w:id="542"/>
      <w:bookmarkEnd w:id="543"/>
      <w:bookmarkEnd w:id="544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5" w:name="_Toc378326166"/>
      <w:bookmarkStart w:id="546" w:name="_Toc380673335"/>
      <w:bookmarkStart w:id="547" w:name="_Toc385258740"/>
      <w:bookmarkEnd w:id="545"/>
      <w:bookmarkEnd w:id="546"/>
      <w:bookmarkEnd w:id="547"/>
    </w:p>
    <w:p w:rsidR="000248F2" w:rsidRPr="0020473A" w:rsidRDefault="000248F2" w:rsidP="000248F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8" w:name="_Toc378326167"/>
      <w:bookmarkStart w:id="549" w:name="_Toc380673336"/>
      <w:bookmarkStart w:id="550" w:name="_Toc385258741"/>
      <w:bookmarkEnd w:id="548"/>
      <w:bookmarkEnd w:id="549"/>
      <w:bookmarkEnd w:id="550"/>
    </w:p>
    <w:p w:rsidR="000248F2" w:rsidRDefault="000248F2" w:rsidP="000248F2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下面</w:t>
      </w:r>
      <w:r>
        <w:rPr>
          <w:rStyle w:val="aff7"/>
        </w:rPr>
        <w:t>是请求示例：</w:t>
      </w:r>
    </w:p>
    <w:p w:rsidR="000248F2" w:rsidRPr="0020473A" w:rsidRDefault="000248F2" w:rsidP="000248F2">
      <w:pPr>
        <w:rPr>
          <w:rFonts w:ascii="微软雅黑" w:eastAsia="微软雅黑" w:hAnsi="微软雅黑"/>
          <w:szCs w:val="21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938B5C" wp14:editId="6C5611C6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</w:t>
                            </w:r>
                            <w:r w:rsidRPr="00C43515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goods_update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?st=XLhnx8iRGqH3KtdgbdJo HTTP/1.1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order_id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 w:rsidRPr="000248F2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discount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3,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price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10,</w:t>
                            </w:r>
                          </w:p>
                          <w:p w:rsidR="00877260" w:rsidRPr="00BA2FF3" w:rsidRDefault="00877260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877260" w:rsidRDefault="00877260" w:rsidP="000248F2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</w:t>
                            </w:r>
                          </w:p>
                          <w:p w:rsidR="00877260" w:rsidRDefault="00877260" w:rsidP="000248F2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938B5C" id="_x0000_s1027" type="#_x0000_t202" style="position:absolute;margin-left:2.95pt;margin-top:14.05pt;width:45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">
                <v:textbox style="mso-fit-shape-to-text:t">
                  <w:txbxContent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</w:t>
                      </w:r>
                      <w:r w:rsidRPr="00C43515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goods_update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?st=XLhnx8iRGqH3KtdgbdJo HTTP/1.1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order_id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 w:rsidRPr="000248F2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discount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3,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price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10,</w:t>
                      </w:r>
                    </w:p>
                    <w:p w:rsidR="00877260" w:rsidRPr="00BA2FF3" w:rsidRDefault="00877260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877260" w:rsidRDefault="00877260" w:rsidP="000248F2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</w:t>
                      </w:r>
                    </w:p>
                    <w:p w:rsidR="00877260" w:rsidRDefault="00877260" w:rsidP="000248F2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248F2" w:rsidRDefault="000248F2" w:rsidP="000248F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0248F2">
        <w:rPr>
          <w:rFonts w:ascii="微软雅黑" w:eastAsia="微软雅黑" w:hAnsi="微软雅黑" w:cs="宋体"/>
          <w:b/>
          <w:color w:val="000000"/>
        </w:rPr>
        <w:t>goods_update</w: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3"/>
        <w:gridCol w:w="2094"/>
        <w:gridCol w:w="1019"/>
        <w:gridCol w:w="870"/>
        <w:gridCol w:w="1019"/>
        <w:gridCol w:w="3922"/>
      </w:tblGrid>
      <w:tr w:rsidR="000248F2" w:rsidRPr="005F1547" w:rsidTr="00183F17">
        <w:trPr>
          <w:trHeight w:val="285"/>
        </w:trPr>
        <w:tc>
          <w:tcPr>
            <w:tcW w:w="61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83F17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0248F2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UpdateGoods" w:history="1">
              <w:r w:rsidRPr="000248F2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Update</w:t>
              </w:r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</w:tbl>
    <w:p w:rsidR="000248F2" w:rsidRDefault="000248F2" w:rsidP="000248F2">
      <w:pPr>
        <w:pStyle w:val="affe"/>
        <w:pBdr>
          <w:bottom w:val="single" w:sz="4" w:space="6" w:color="4F81BD"/>
        </w:pBdr>
      </w:pPr>
      <w:bookmarkStart w:id="551" w:name="UpdateGoods"/>
      <w:bookmarkEnd w:id="551"/>
      <w:r>
        <w:t>UpdateGoods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48F2" w:rsidRPr="004A4D02" w:rsidTr="00B068A6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248F2" w:rsidRPr="006B0D78" w:rsidTr="00B068A6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6B0D78" w:rsidTr="00B068A6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成功的订单号</w:t>
            </w:r>
          </w:p>
        </w:tc>
      </w:tr>
    </w:tbl>
    <w:p w:rsidR="004F6D9C" w:rsidRPr="0020473A" w:rsidRDefault="004F6D9C" w:rsidP="004F6D9C">
      <w:pPr>
        <w:pStyle w:val="3"/>
        <w:rPr>
          <w:rFonts w:ascii="微软雅黑" w:eastAsia="微软雅黑" w:hAnsi="微软雅黑"/>
        </w:rPr>
      </w:pPr>
      <w:bookmarkStart w:id="552" w:name="_Toc385258742"/>
      <w:r>
        <w:rPr>
          <w:rFonts w:ascii="微软雅黑" w:eastAsia="微软雅黑" w:hAnsi="微软雅黑" w:hint="eastAsia"/>
        </w:rPr>
        <w:lastRenderedPageBreak/>
        <w:t>取消</w:t>
      </w:r>
      <w:r>
        <w:rPr>
          <w:rFonts w:ascii="微软雅黑" w:eastAsia="微软雅黑" w:hAnsi="微软雅黑"/>
        </w:rPr>
        <w:t>订单</w:t>
      </w:r>
      <w:r w:rsidRPr="0020473A">
        <w:rPr>
          <w:rFonts w:ascii="微软雅黑" w:eastAsia="微软雅黑" w:hAnsi="微软雅黑" w:hint="eastAsia"/>
        </w:rPr>
        <w:t>接口</w:t>
      </w:r>
      <w:bookmarkEnd w:id="552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3" w:name="_Toc372734631"/>
      <w:bookmarkStart w:id="554" w:name="_Toc373399180"/>
      <w:bookmarkStart w:id="555" w:name="_Toc378326169"/>
      <w:bookmarkStart w:id="556" w:name="_Toc380673338"/>
      <w:bookmarkStart w:id="557" w:name="_Toc385258743"/>
      <w:bookmarkEnd w:id="553"/>
      <w:bookmarkEnd w:id="554"/>
      <w:bookmarkEnd w:id="555"/>
      <w:bookmarkEnd w:id="556"/>
      <w:bookmarkEnd w:id="557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8" w:name="_Toc372734632"/>
      <w:bookmarkStart w:id="559" w:name="_Toc373399181"/>
      <w:bookmarkStart w:id="560" w:name="_Toc378326170"/>
      <w:bookmarkStart w:id="561" w:name="_Toc380673339"/>
      <w:bookmarkStart w:id="562" w:name="_Toc385258744"/>
      <w:bookmarkEnd w:id="558"/>
      <w:bookmarkEnd w:id="559"/>
      <w:bookmarkEnd w:id="560"/>
      <w:bookmarkEnd w:id="561"/>
      <w:bookmarkEnd w:id="562"/>
    </w:p>
    <w:p w:rsidR="004F6D9C" w:rsidRPr="0020473A" w:rsidRDefault="004F6D9C" w:rsidP="004F6D9C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63" w:name="_Toc372734633"/>
      <w:bookmarkStart w:id="564" w:name="_Toc373399182"/>
      <w:bookmarkStart w:id="565" w:name="_Toc378326171"/>
      <w:bookmarkStart w:id="566" w:name="_Toc380673340"/>
      <w:bookmarkStart w:id="567" w:name="_Toc385258745"/>
      <w:bookmarkEnd w:id="563"/>
      <w:bookmarkEnd w:id="564"/>
      <w:bookmarkEnd w:id="565"/>
      <w:bookmarkEnd w:id="566"/>
      <w:bookmarkEnd w:id="567"/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F6D9C" w:rsidRDefault="004F6D9C" w:rsidP="004F6D9C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order/cancel</w:t>
      </w:r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4F6D9C" w:rsidRPr="005F1547" w:rsidTr="00B66DA2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5F1547" w:rsidTr="00B66DA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361EC2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 w:rsidR="004F6D9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 w:rsidR="004F6D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F6D9C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4F6D9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的订单号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568" w:name="_Toc385258746"/>
      <w:r>
        <w:rPr>
          <w:rFonts w:ascii="微软雅黑" w:eastAsia="微软雅黑" w:hAnsi="微软雅黑" w:hint="eastAsia"/>
        </w:rPr>
        <w:t>支付通知</w:t>
      </w:r>
      <w:r w:rsidRPr="0020473A">
        <w:rPr>
          <w:rFonts w:ascii="微软雅黑" w:eastAsia="微软雅黑" w:hAnsi="微软雅黑" w:hint="eastAsia"/>
        </w:rPr>
        <w:t>接口</w:t>
      </w:r>
      <w:bookmarkEnd w:id="568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69" w:name="_Toc367956847"/>
      <w:bookmarkStart w:id="570" w:name="_Toc372734635"/>
      <w:bookmarkStart w:id="571" w:name="_Toc373399184"/>
      <w:bookmarkStart w:id="572" w:name="_Toc378326173"/>
      <w:bookmarkStart w:id="573" w:name="_Toc380673342"/>
      <w:bookmarkStart w:id="574" w:name="_Toc385258747"/>
      <w:bookmarkEnd w:id="569"/>
      <w:bookmarkEnd w:id="570"/>
      <w:bookmarkEnd w:id="571"/>
      <w:bookmarkEnd w:id="572"/>
      <w:bookmarkEnd w:id="573"/>
      <w:bookmarkEnd w:id="574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75" w:name="_Toc367956848"/>
      <w:bookmarkStart w:id="576" w:name="_Toc372734636"/>
      <w:bookmarkStart w:id="577" w:name="_Toc373399185"/>
      <w:bookmarkStart w:id="578" w:name="_Toc378326174"/>
      <w:bookmarkStart w:id="579" w:name="_Toc380673343"/>
      <w:bookmarkStart w:id="580" w:name="_Toc385258748"/>
      <w:bookmarkEnd w:id="575"/>
      <w:bookmarkEnd w:id="576"/>
      <w:bookmarkEnd w:id="577"/>
      <w:bookmarkEnd w:id="578"/>
      <w:bookmarkEnd w:id="579"/>
      <w:bookmarkEnd w:id="580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81" w:name="_Toc367956849"/>
      <w:bookmarkStart w:id="582" w:name="_Toc372734637"/>
      <w:bookmarkStart w:id="583" w:name="_Toc373399186"/>
      <w:bookmarkStart w:id="584" w:name="_Toc378326175"/>
      <w:bookmarkStart w:id="585" w:name="_Toc380673344"/>
      <w:bookmarkStart w:id="586" w:name="_Toc385258749"/>
      <w:bookmarkEnd w:id="581"/>
      <w:bookmarkEnd w:id="582"/>
      <w:bookmarkEnd w:id="583"/>
      <w:bookmarkEnd w:id="584"/>
      <w:bookmarkEnd w:id="585"/>
      <w:bookmarkEnd w:id="586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625DBF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 w:hint="eastAsia"/>
          <w:b/>
          <w:color w:val="000000"/>
        </w:rPr>
        <w:t>由</w:t>
      </w:r>
      <w:r>
        <w:rPr>
          <w:rFonts w:ascii="微软雅黑" w:eastAsia="微软雅黑" w:hAnsi="微软雅黑" w:cs="宋体"/>
          <w:b/>
          <w:color w:val="000000"/>
        </w:rPr>
        <w:t>第三方</w:t>
      </w:r>
      <w:r>
        <w:rPr>
          <w:rFonts w:ascii="微软雅黑" w:eastAsia="微软雅黑" w:hAnsi="微软雅黑" w:cs="宋体" w:hint="eastAsia"/>
          <w:b/>
          <w:color w:val="000000"/>
        </w:rPr>
        <w:t>应用</w:t>
      </w:r>
      <w:r>
        <w:rPr>
          <w:rFonts w:ascii="微软雅黑" w:eastAsia="微软雅黑" w:hAnsi="微软雅黑" w:cs="宋体"/>
          <w:b/>
          <w:color w:val="000000"/>
        </w:rPr>
        <w:t>提供</w:t>
      </w:r>
      <w:r>
        <w:rPr>
          <w:rFonts w:ascii="微软雅黑" w:eastAsia="微软雅黑" w:hAnsi="微软雅黑" w:cs="宋体" w:hint="eastAsia"/>
          <w:b/>
          <w:color w:val="000000"/>
        </w:rPr>
        <w:t>，</w:t>
      </w:r>
      <w:r>
        <w:rPr>
          <w:rFonts w:ascii="微软雅黑" w:eastAsia="微软雅黑" w:hAnsi="微软雅黑" w:cs="宋体"/>
          <w:b/>
          <w:color w:val="000000"/>
        </w:rPr>
        <w:t>开放平台</w:t>
      </w:r>
      <w:r>
        <w:rPr>
          <w:rFonts w:ascii="微软雅黑" w:eastAsia="微软雅黑" w:hAnsi="微软雅黑" w:cs="宋体" w:hint="eastAsia"/>
          <w:b/>
          <w:color w:val="000000"/>
        </w:rPr>
        <w:t>在支付</w:t>
      </w:r>
      <w:r>
        <w:rPr>
          <w:rFonts w:ascii="微软雅黑" w:eastAsia="微软雅黑" w:hAnsi="微软雅黑" w:cs="宋体"/>
          <w:b/>
          <w:color w:val="000000"/>
        </w:rPr>
        <w:t>后通知第三方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应用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也通过此方式进行加密验证。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电商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平台生成的订单号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cash_pay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网银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rder_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msg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747830" w:rsidRPr="00E4478F" w:rsidRDefault="00747830" w:rsidP="00747830">
      <w:pPr>
        <w:pStyle w:val="aff9"/>
        <w:spacing w:line="360" w:lineRule="auto"/>
        <w:ind w:firstLine="402"/>
        <w:rPr>
          <w:rStyle w:val="affd"/>
          <w:b/>
        </w:rPr>
      </w:pPr>
      <w:r>
        <w:rPr>
          <w:rStyle w:val="affd"/>
          <w:rFonts w:hint="eastAsia"/>
          <w:b/>
        </w:rPr>
        <w:t>任何</w:t>
      </w:r>
      <w:r>
        <w:rPr>
          <w:rStyle w:val="affd"/>
          <w:b/>
        </w:rPr>
        <w:t>情况</w:t>
      </w:r>
      <w:r>
        <w:rPr>
          <w:rStyle w:val="affd"/>
          <w:rFonts w:hint="eastAsia"/>
          <w:b/>
        </w:rPr>
        <w:t>下</w:t>
      </w:r>
      <w:r>
        <w:rPr>
          <w:rStyle w:val="affd"/>
          <w:b/>
        </w:rPr>
        <w:t>都要返回</w:t>
      </w:r>
      <w:r>
        <w:rPr>
          <w:rStyle w:val="affd"/>
          <w:b/>
        </w:rPr>
        <w:t>json</w:t>
      </w:r>
      <w:r>
        <w:rPr>
          <w:rStyle w:val="affd"/>
          <w:rFonts w:hint="eastAsia"/>
          <w:b/>
        </w:rPr>
        <w:t>内容</w:t>
      </w:r>
      <w:r w:rsidRPr="00E4478F">
        <w:rPr>
          <w:rStyle w:val="affd"/>
          <w:rFonts w:hint="eastAsia"/>
          <w:b/>
        </w:rPr>
        <w:t>。</w:t>
      </w:r>
    </w:p>
    <w:p w:rsidR="00B068A6" w:rsidRPr="0020473A" w:rsidRDefault="00B068A6" w:rsidP="00B068A6">
      <w:pPr>
        <w:pStyle w:val="3"/>
        <w:rPr>
          <w:rFonts w:ascii="微软雅黑" w:eastAsia="微软雅黑" w:hAnsi="微软雅黑"/>
        </w:rPr>
      </w:pPr>
      <w:bookmarkStart w:id="587" w:name="_Toc385258750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 w:rsidR="002D2CB7">
        <w:rPr>
          <w:rFonts w:ascii="微软雅黑" w:eastAsia="微软雅黑" w:hAnsi="微软雅黑" w:hint="eastAsia"/>
        </w:rPr>
        <w:t>新增</w:t>
      </w:r>
      <w:r>
        <w:rPr>
          <w:rFonts w:ascii="微软雅黑" w:eastAsia="微软雅黑" w:hAnsi="微软雅黑" w:hint="eastAsia"/>
        </w:rPr>
        <w:t>接口</w:t>
      </w:r>
      <w:bookmarkEnd w:id="587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88" w:name="_Toc378326177"/>
      <w:bookmarkStart w:id="589" w:name="_Toc380673346"/>
      <w:bookmarkStart w:id="590" w:name="_Toc385258751"/>
      <w:bookmarkEnd w:id="588"/>
      <w:bookmarkEnd w:id="589"/>
      <w:bookmarkEnd w:id="590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91" w:name="_Toc378326178"/>
      <w:bookmarkStart w:id="592" w:name="_Toc380673347"/>
      <w:bookmarkStart w:id="593" w:name="_Toc385258752"/>
      <w:bookmarkEnd w:id="591"/>
      <w:bookmarkEnd w:id="592"/>
      <w:bookmarkEnd w:id="593"/>
    </w:p>
    <w:p w:rsidR="00B068A6" w:rsidRPr="0020473A" w:rsidRDefault="00B068A6" w:rsidP="00B068A6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94" w:name="_Toc378326179"/>
      <w:bookmarkStart w:id="595" w:name="_Toc380673348"/>
      <w:bookmarkStart w:id="596" w:name="_Toc385258753"/>
      <w:bookmarkEnd w:id="594"/>
      <w:bookmarkEnd w:id="595"/>
      <w:bookmarkEnd w:id="596"/>
    </w:p>
    <w:p w:rsidR="00B068A6" w:rsidRDefault="00B068A6" w:rsidP="00B068A6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068A6" w:rsidRDefault="00B068A6" w:rsidP="00B068A6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="00E27BBE">
        <w:rPr>
          <w:rFonts w:ascii="微软雅黑" w:eastAsia="微软雅黑" w:hAnsi="微软雅黑" w:cs="宋体"/>
          <w:b/>
          <w:color w:val="000000"/>
        </w:rPr>
        <w:t>sync/</w:t>
      </w:r>
      <w:r>
        <w:rPr>
          <w:rFonts w:ascii="微软雅黑" w:eastAsia="微软雅黑" w:hAnsi="微软雅黑" w:cs="宋体"/>
          <w:b/>
          <w:color w:val="000000"/>
        </w:rPr>
        <w:t>input</w:t>
      </w:r>
    </w:p>
    <w:p w:rsidR="00193A83" w:rsidRPr="00DE7BFE" w:rsidRDefault="00B068A6" w:rsidP="00DE7BF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p w:rsidR="00666437" w:rsidRPr="00666437" w:rsidRDefault="00666437" w:rsidP="00DE7BFE">
      <w:bookmarkStart w:id="597" w:name="OrderInfo"/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2348"/>
        <w:gridCol w:w="708"/>
        <w:gridCol w:w="724"/>
        <w:gridCol w:w="1017"/>
        <w:gridCol w:w="3782"/>
      </w:tblGrid>
      <w:tr w:rsidR="00B068A6" w:rsidRPr="005F1547" w:rsidTr="000C7FB3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bookmarkEnd w:id="597"/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5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5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totalPrice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总金额，单位分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E53CC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</w:t>
            </w:r>
            <w:r w:rsidR="00CD136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ThirdGoods" w:history="1">
              <w:r w:rsidR="00356A94" w:rsidRPr="00356A94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ThirdGoods</w:t>
              </w:r>
            </w:hyperlink>
            <w:r w:rsidR="00356A9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FC649D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/>
              </w:rPr>
              <w:t>v</w:t>
            </w:r>
            <w:r w:rsidR="00D373D6">
              <w:t>erif</w:t>
            </w:r>
            <w:r w:rsidR="00D373D6">
              <w:rPr>
                <w:rFonts w:hint="eastAsia"/>
              </w:rPr>
              <w:t>y</w:t>
            </w:r>
            <w:r w:rsidRPr="00FC649D">
              <w:t>Code</w:t>
            </w:r>
            <w:r w:rsidR="007267CD">
              <w:rPr>
                <w:rFonts w:hint="eastAsia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>
              <w:rPr>
                <w:rFonts w:hint="eastAsia"/>
              </w:rPr>
              <w:t xml:space="preserve"> </w:t>
            </w:r>
            <w:hyperlink w:anchor="VerificationCode" w:history="1">
              <w:r w:rsidRPr="00A656B0">
                <w:rPr>
                  <w:rStyle w:val="ab"/>
                  <w:rFonts w:hint="eastAsia"/>
                </w:rPr>
                <w:t>V</w:t>
              </w:r>
              <w:r w:rsidRPr="00A656B0">
                <w:rPr>
                  <w:rStyle w:val="ab"/>
                </w:rPr>
                <w:t>erif</w:t>
              </w:r>
              <w:r w:rsidR="00070169">
                <w:rPr>
                  <w:rStyle w:val="ab"/>
                  <w:rFonts w:hint="eastAsia"/>
                </w:rPr>
                <w:t>y</w:t>
              </w:r>
              <w:r w:rsidRPr="00A656B0">
                <w:rPr>
                  <w:rStyle w:val="ab"/>
                </w:rPr>
                <w:t>Code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6B0D78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5D441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团购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代金券</w:t>
            </w:r>
          </w:p>
          <w:p w:rsidR="00E53CC5" w:rsidRPr="005F1547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2 </w:t>
            </w:r>
            <w:r w:rsidRPr="00E53CC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逛商城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状态，订单状态的文本说明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用户ID</w:t>
            </w:r>
          </w:p>
        </w:tc>
      </w:tr>
      <w:tr w:rsidR="0052254B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8B37A4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m</w:t>
            </w:r>
            <w:r w:rsidR="006447D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obile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Pr="006B0D78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2D2CB7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</w:tbl>
    <w:p w:rsidR="00FC649D" w:rsidRDefault="00FC649D" w:rsidP="00FC649D">
      <w:pPr>
        <w:pStyle w:val="affe"/>
        <w:pBdr>
          <w:bottom w:val="single" w:sz="4" w:space="6" w:color="4F81BD"/>
        </w:pBdr>
      </w:pPr>
      <w:bookmarkStart w:id="598" w:name="ThirdGoods"/>
      <w:bookmarkEnd w:id="598"/>
      <w:r>
        <w:t>ThirdGoods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FC649D" w:rsidRPr="004A4D02" w:rsidTr="004A17C2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外部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, 单位分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detailUrl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商品详情链接</w:t>
            </w:r>
          </w:p>
        </w:tc>
      </w:tr>
    </w:tbl>
    <w:p w:rsidR="00FC649D" w:rsidRDefault="00FC649D" w:rsidP="00577FC4"/>
    <w:p w:rsidR="00B068A6" w:rsidRDefault="00070169" w:rsidP="00B068A6">
      <w:pPr>
        <w:pStyle w:val="affe"/>
        <w:pBdr>
          <w:bottom w:val="single" w:sz="4" w:space="6" w:color="4F81BD"/>
        </w:pBdr>
      </w:pPr>
      <w:bookmarkStart w:id="599" w:name="VerificationCode"/>
      <w:r>
        <w:t>Verif</w:t>
      </w:r>
      <w:r>
        <w:rPr>
          <w:rFonts w:hint="eastAsia"/>
          <w:lang w:eastAsia="zh-CN"/>
        </w:rPr>
        <w:t>y</w:t>
      </w:r>
      <w:r w:rsidR="00FC649D" w:rsidRPr="00FC649D">
        <w:t>Code</w:t>
      </w:r>
      <w:bookmarkEnd w:id="599"/>
      <w:r w:rsidR="00B068A6"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B068A6" w:rsidRPr="004A4D02" w:rsidTr="002008DD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D6B25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Pr="004A4D02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商城验证码id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70B31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串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1F42C4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27C3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F27C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0A7A0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A7A0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ffective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有效时间</w:t>
            </w:r>
          </w:p>
        </w:tc>
      </w:tr>
    </w:tbl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34"/>
        <w:gridCol w:w="1133"/>
        <w:gridCol w:w="1135"/>
        <w:gridCol w:w="3963"/>
      </w:tblGrid>
      <w:tr w:rsidR="00B068A6" w:rsidRPr="006B0D78" w:rsidTr="0029307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A17C2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Pr="006B0D78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068A6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93074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307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D2CB7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</w:t>
            </w:r>
            <w:r w:rsidR="00663EF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验证码列表</w:t>
            </w:r>
          </w:p>
        </w:tc>
      </w:tr>
    </w:tbl>
    <w:p w:rsidR="002D2CB7" w:rsidRPr="0020473A" w:rsidRDefault="002D2CB7" w:rsidP="002D2CB7">
      <w:pPr>
        <w:pStyle w:val="3"/>
        <w:rPr>
          <w:rFonts w:ascii="微软雅黑" w:eastAsia="微软雅黑" w:hAnsi="微软雅黑"/>
        </w:rPr>
      </w:pPr>
      <w:bookmarkStart w:id="600" w:name="_Toc385258754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>
        <w:rPr>
          <w:rFonts w:ascii="微软雅黑" w:eastAsia="微软雅黑" w:hAnsi="微软雅黑" w:hint="eastAsia"/>
        </w:rPr>
        <w:t>修改接口</w:t>
      </w:r>
      <w:bookmarkEnd w:id="600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01" w:name="_Toc378326181"/>
      <w:bookmarkStart w:id="602" w:name="_Toc380673350"/>
      <w:bookmarkStart w:id="603" w:name="_Toc385258755"/>
      <w:bookmarkEnd w:id="601"/>
      <w:bookmarkEnd w:id="602"/>
      <w:bookmarkEnd w:id="603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04" w:name="_Toc378326182"/>
      <w:bookmarkStart w:id="605" w:name="_Toc380673351"/>
      <w:bookmarkStart w:id="606" w:name="_Toc385258756"/>
      <w:bookmarkEnd w:id="604"/>
      <w:bookmarkEnd w:id="605"/>
      <w:bookmarkEnd w:id="606"/>
    </w:p>
    <w:p w:rsidR="002D2CB7" w:rsidRPr="0020473A" w:rsidRDefault="002D2CB7" w:rsidP="002D2CB7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07" w:name="_Toc378326183"/>
      <w:bookmarkStart w:id="608" w:name="_Toc380673352"/>
      <w:bookmarkStart w:id="609" w:name="_Toc385258757"/>
      <w:bookmarkEnd w:id="607"/>
      <w:bookmarkEnd w:id="608"/>
      <w:bookmarkEnd w:id="609"/>
    </w:p>
    <w:p w:rsidR="002D2CB7" w:rsidRDefault="002D2CB7" w:rsidP="002D2CB7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2D2CB7" w:rsidRDefault="002D2CB7" w:rsidP="002D2CB7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order/sync/update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  <w:r>
        <w:rPr>
          <w:rFonts w:ascii="微软雅黑" w:eastAsia="微软雅黑" w:hAnsi="微软雅黑" w:hint="eastAsia"/>
        </w:rPr>
        <w:t>（对于</w:t>
      </w:r>
      <w:r>
        <w:rPr>
          <w:rFonts w:ascii="微软雅黑" w:eastAsia="微软雅黑" w:hAnsi="微软雅黑"/>
        </w:rPr>
        <w:t>不传的参数不修改</w:t>
      </w:r>
      <w:r>
        <w:rPr>
          <w:rFonts w:ascii="微软雅黑" w:eastAsia="微软雅黑" w:hAnsi="微软雅黑" w:hint="eastAsia"/>
        </w:rPr>
        <w:t>值</w:t>
      </w:r>
      <w:r>
        <w:rPr>
          <w:rFonts w:ascii="微软雅黑" w:eastAsia="微软雅黑" w:hAnsi="微软雅黑"/>
        </w:rPr>
        <w:t>）</w:t>
      </w:r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1890"/>
        <w:gridCol w:w="1017"/>
        <w:gridCol w:w="873"/>
        <w:gridCol w:w="1017"/>
        <w:gridCol w:w="3782"/>
      </w:tblGrid>
      <w:tr w:rsidR="002D2CB7" w:rsidRPr="005F1547" w:rsidTr="003C5B66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C6D59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3D6758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4A4D02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D7ABC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1A7750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6B0D78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5E56FA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0B2ADE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0E3C4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5F5D1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验证码状态和验证时间的修改</w:t>
            </w:r>
          </w:p>
          <w:p w:rsidR="0084014B" w:rsidRPr="000B2ADE" w:rsidRDefault="0084014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修改验证码时必须提供商城验证码id</w:t>
            </w:r>
          </w:p>
        </w:tc>
      </w:tr>
    </w:tbl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907"/>
        <w:gridCol w:w="994"/>
        <w:gridCol w:w="990"/>
        <w:gridCol w:w="4673"/>
      </w:tblGrid>
      <w:tr w:rsidR="002D2CB7" w:rsidRPr="006B0D78" w:rsidTr="00173AFC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3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173AF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69103D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7470B3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3B6E7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913000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订单验证码列表</w:t>
            </w:r>
          </w:p>
        </w:tc>
      </w:tr>
    </w:tbl>
    <w:p w:rsidR="00632E8F" w:rsidRPr="0020473A" w:rsidRDefault="00632E8F" w:rsidP="00632E8F">
      <w:pPr>
        <w:pStyle w:val="3"/>
        <w:rPr>
          <w:rFonts w:ascii="微软雅黑" w:eastAsia="微软雅黑" w:hAnsi="微软雅黑"/>
        </w:rPr>
      </w:pPr>
      <w:bookmarkStart w:id="610" w:name="_Toc385258758"/>
      <w:r>
        <w:rPr>
          <w:rFonts w:ascii="微软雅黑" w:eastAsia="微软雅黑" w:hAnsi="微软雅黑" w:hint="eastAsia"/>
        </w:rPr>
        <w:t>无密支付</w:t>
      </w:r>
      <w:r w:rsidRPr="0020473A">
        <w:rPr>
          <w:rFonts w:ascii="微软雅黑" w:eastAsia="微软雅黑" w:hAnsi="微软雅黑" w:hint="eastAsia"/>
        </w:rPr>
        <w:t>接口</w:t>
      </w:r>
      <w:bookmarkEnd w:id="610"/>
    </w:p>
    <w:p w:rsidR="00632E8F" w:rsidRPr="0020473A" w:rsidRDefault="00632E8F" w:rsidP="00632E8F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1" w:name="_Toc385258759"/>
      <w:bookmarkEnd w:id="611"/>
    </w:p>
    <w:p w:rsidR="00632E8F" w:rsidRPr="0020473A" w:rsidRDefault="00632E8F" w:rsidP="00632E8F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2" w:name="_Toc385258760"/>
      <w:bookmarkEnd w:id="612"/>
    </w:p>
    <w:p w:rsidR="00632E8F" w:rsidRPr="0020473A" w:rsidRDefault="00632E8F" w:rsidP="00632E8F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3" w:name="_Toc385258761"/>
      <w:bookmarkEnd w:id="613"/>
    </w:p>
    <w:p w:rsidR="00632E8F" w:rsidRDefault="00632E8F" w:rsidP="00632E8F">
      <w:pPr>
        <w:spacing w:line="360" w:lineRule="auto"/>
        <w:ind w:firstLine="454"/>
        <w:rPr>
          <w:rStyle w:val="aff7"/>
        </w:rPr>
      </w:pPr>
      <w:r>
        <w:rPr>
          <w:rStyle w:val="aff7"/>
          <w:rFonts w:hint="eastAsia"/>
        </w:rPr>
        <w:t>此接口</w:t>
      </w:r>
      <w:r>
        <w:rPr>
          <w:rStyle w:val="aff7"/>
        </w:rPr>
        <w:t>合并支付请求及支付确认</w:t>
      </w:r>
      <w:r>
        <w:rPr>
          <w:rStyle w:val="aff7"/>
          <w:rFonts w:hint="eastAsia"/>
        </w:rPr>
        <w:t>接口</w:t>
      </w:r>
      <w:r>
        <w:rPr>
          <w:rStyle w:val="aff7"/>
        </w:rPr>
        <w:t>，一次完成</w:t>
      </w:r>
      <w:r>
        <w:rPr>
          <w:rStyle w:val="aff7"/>
          <w:rFonts w:hint="eastAsia"/>
        </w:rPr>
        <w:t>支付</w:t>
      </w:r>
      <w:r>
        <w:rPr>
          <w:rStyle w:val="aff7"/>
        </w:rPr>
        <w:t>动作。</w:t>
      </w:r>
      <w:r>
        <w:rPr>
          <w:rStyle w:val="aff7"/>
          <w:rFonts w:hint="eastAsia"/>
        </w:rPr>
        <w:t>不管</w:t>
      </w:r>
      <w:r>
        <w:rPr>
          <w:rStyle w:val="aff7"/>
        </w:rPr>
        <w:t>用户支付是否付出商城币和积分，都不会下发</w:t>
      </w:r>
      <w:r>
        <w:rPr>
          <w:rStyle w:val="aff7"/>
          <w:rFonts w:hint="eastAsia"/>
        </w:rPr>
        <w:t>确认</w:t>
      </w:r>
      <w:r>
        <w:rPr>
          <w:rStyle w:val="aff7"/>
        </w:rPr>
        <w:t>短信给用户。</w:t>
      </w:r>
    </w:p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32E8F" w:rsidRDefault="00632E8F" w:rsidP="00632E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632E8F">
        <w:rPr>
          <w:rFonts w:ascii="微软雅黑" w:eastAsia="微软雅黑" w:hAnsi="微软雅黑" w:cs="宋体"/>
          <w:b/>
          <w:color w:val="000000"/>
        </w:rPr>
        <w:t>no_valid_pay</w:t>
      </w:r>
    </w:p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632E8F" w:rsidRPr="005F1547" w:rsidTr="00193672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632E8F" w:rsidRPr="00721B9D" w:rsidRDefault="00632E8F" w:rsidP="00193672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632E8F" w:rsidRPr="00721B9D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632E8F" w:rsidRPr="00721B9D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632E8F" w:rsidRPr="00721B9D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632E8F" w:rsidRPr="00721B9D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渠道选择</w:t>
            </w:r>
          </w:p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632E8F" w:rsidRPr="005F1547" w:rsidTr="0019367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5F1547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632E8F" w:rsidRPr="0020473A" w:rsidRDefault="00632E8F" w:rsidP="00632E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32E8F" w:rsidRPr="006B0D78" w:rsidTr="0019367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32E8F" w:rsidRPr="006B0D78" w:rsidTr="0019367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632E8F" w:rsidRPr="006B0D78" w:rsidTr="0019367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632E8F" w:rsidRPr="006B0D78" w:rsidTr="0019367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632E8F" w:rsidRPr="006B0D78" w:rsidTr="0019367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32E8F" w:rsidRPr="006B0D78" w:rsidRDefault="00632E8F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632E8F" w:rsidRPr="0020473A" w:rsidRDefault="00632E8F" w:rsidP="00632E8F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016B69" w:rsidRPr="0020473A" w:rsidRDefault="00016B69" w:rsidP="00016B69">
      <w:pPr>
        <w:pStyle w:val="2"/>
        <w:rPr>
          <w:rFonts w:ascii="微软雅黑" w:eastAsia="微软雅黑" w:hAnsi="微软雅黑"/>
        </w:rPr>
      </w:pPr>
      <w:bookmarkStart w:id="614" w:name="_Toc385258762"/>
      <w:r>
        <w:rPr>
          <w:rFonts w:ascii="微软雅黑" w:eastAsia="微软雅黑" w:hAnsi="微软雅黑" w:hint="eastAsia"/>
        </w:rPr>
        <w:t>验证码</w:t>
      </w:r>
      <w:r w:rsidRPr="0020473A">
        <w:rPr>
          <w:rFonts w:ascii="微软雅黑" w:eastAsia="微软雅黑" w:hAnsi="微软雅黑" w:hint="eastAsia"/>
        </w:rPr>
        <w:t>接口</w:t>
      </w:r>
      <w:bookmarkEnd w:id="614"/>
    </w:p>
    <w:p w:rsidR="00016B69" w:rsidRPr="0020473A" w:rsidRDefault="00016B69" w:rsidP="00016B69">
      <w:pPr>
        <w:pStyle w:val="3"/>
        <w:rPr>
          <w:rFonts w:ascii="微软雅黑" w:eastAsia="微软雅黑" w:hAnsi="微软雅黑"/>
        </w:rPr>
      </w:pPr>
      <w:bookmarkStart w:id="615" w:name="_Toc385258763"/>
      <w:r>
        <w:rPr>
          <w:rFonts w:ascii="微软雅黑" w:eastAsia="微软雅黑" w:hAnsi="微软雅黑" w:hint="eastAsia"/>
        </w:rPr>
        <w:t>重</w:t>
      </w:r>
      <w:r>
        <w:rPr>
          <w:rFonts w:ascii="微软雅黑" w:eastAsia="微软雅黑" w:hAnsi="微软雅黑"/>
        </w:rPr>
        <w:t>发</w:t>
      </w:r>
      <w:r>
        <w:rPr>
          <w:rFonts w:ascii="微软雅黑" w:eastAsia="微软雅黑" w:hAnsi="微软雅黑" w:hint="eastAsia"/>
        </w:rPr>
        <w:t>码</w:t>
      </w:r>
      <w:r w:rsidRPr="0020473A">
        <w:rPr>
          <w:rFonts w:ascii="微软雅黑" w:eastAsia="微软雅黑" w:hAnsi="微软雅黑" w:hint="eastAsia"/>
        </w:rPr>
        <w:t>接口</w:t>
      </w:r>
      <w:bookmarkEnd w:id="615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16" w:name="_Toc364254082"/>
      <w:bookmarkStart w:id="617" w:name="_Toc367956852"/>
      <w:bookmarkStart w:id="618" w:name="_Toc372734640"/>
      <w:bookmarkStart w:id="619" w:name="_Toc373399189"/>
      <w:bookmarkStart w:id="620" w:name="_Toc378326186"/>
      <w:bookmarkStart w:id="621" w:name="_Toc380673355"/>
      <w:bookmarkStart w:id="622" w:name="_Toc385258764"/>
      <w:bookmarkEnd w:id="616"/>
      <w:bookmarkEnd w:id="617"/>
      <w:bookmarkEnd w:id="618"/>
      <w:bookmarkEnd w:id="619"/>
      <w:bookmarkEnd w:id="620"/>
      <w:bookmarkEnd w:id="621"/>
      <w:bookmarkEnd w:id="622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23" w:name="_Toc364254083"/>
      <w:bookmarkStart w:id="624" w:name="_Toc367956853"/>
      <w:bookmarkStart w:id="625" w:name="_Toc372734641"/>
      <w:bookmarkStart w:id="626" w:name="_Toc373399190"/>
      <w:bookmarkStart w:id="627" w:name="_Toc378326187"/>
      <w:bookmarkStart w:id="628" w:name="_Toc380673356"/>
      <w:bookmarkStart w:id="629" w:name="_Toc385258765"/>
      <w:bookmarkEnd w:id="623"/>
      <w:bookmarkEnd w:id="624"/>
      <w:bookmarkEnd w:id="625"/>
      <w:bookmarkEnd w:id="626"/>
      <w:bookmarkEnd w:id="627"/>
      <w:bookmarkEnd w:id="628"/>
      <w:bookmarkEnd w:id="629"/>
    </w:p>
    <w:p w:rsidR="00016B69" w:rsidRPr="0020473A" w:rsidRDefault="00016B69" w:rsidP="00016B6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30" w:name="_Toc364254084"/>
      <w:bookmarkStart w:id="631" w:name="_Toc367956854"/>
      <w:bookmarkStart w:id="632" w:name="_Toc372734642"/>
      <w:bookmarkStart w:id="633" w:name="_Toc373399191"/>
      <w:bookmarkStart w:id="634" w:name="_Toc378326188"/>
      <w:bookmarkStart w:id="635" w:name="_Toc380673357"/>
      <w:bookmarkStart w:id="636" w:name="_Toc385258766"/>
      <w:bookmarkEnd w:id="630"/>
      <w:bookmarkEnd w:id="631"/>
      <w:bookmarkEnd w:id="632"/>
      <w:bookmarkEnd w:id="633"/>
      <w:bookmarkEnd w:id="634"/>
      <w:bookmarkEnd w:id="635"/>
      <w:bookmarkEnd w:id="636"/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16B69" w:rsidRDefault="00016B69" w:rsidP="00016B6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</w:t>
      </w:r>
      <w:r>
        <w:rPr>
          <w:rFonts w:ascii="微软雅黑" w:eastAsia="微软雅黑" w:hAnsi="微软雅黑" w:cs="宋体" w:hint="eastAsia"/>
          <w:b/>
          <w:color w:val="000000"/>
        </w:rPr>
        <w:t>re</w:t>
      </w:r>
      <w:r>
        <w:rPr>
          <w:rFonts w:ascii="微软雅黑" w:eastAsia="微软雅黑" w:hAnsi="微软雅黑" w:cs="宋体"/>
          <w:b/>
          <w:color w:val="000000"/>
        </w:rPr>
        <w:t>send</w:t>
      </w:r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016B69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278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123456789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业务订单编号</w:t>
            </w:r>
          </w:p>
        </w:tc>
      </w:tr>
    </w:tbl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2192"/>
        <w:gridCol w:w="990"/>
        <w:gridCol w:w="852"/>
        <w:gridCol w:w="4530"/>
      </w:tblGrid>
      <w:tr w:rsidR="00016B69" w:rsidRPr="006B0D78" w:rsidTr="00CD5301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6B0D78" w:rsidTr="00CD5301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result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ResendRespInfo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CD5301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statusCode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成功</w:t>
            </w:r>
          </w:p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异常</w:t>
            </w:r>
          </w:p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失败</w:t>
            </w:r>
          </w:p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800 无记录</w:t>
            </w:r>
          </w:p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-3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此操作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resendInfos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CommonRespInfo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验证码重发结果清单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CommonRespInfo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193672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193672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orderNo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19367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</w:tbl>
    <w:p w:rsidR="000A6F9A" w:rsidRPr="0020473A" w:rsidRDefault="000A6F9A" w:rsidP="000A6F9A">
      <w:pPr>
        <w:pStyle w:val="3"/>
        <w:rPr>
          <w:rFonts w:ascii="微软雅黑" w:eastAsia="微软雅黑" w:hAnsi="微软雅黑"/>
        </w:rPr>
      </w:pPr>
      <w:bookmarkStart w:id="637" w:name="_Toc385258767"/>
      <w:r>
        <w:rPr>
          <w:rFonts w:ascii="微软雅黑" w:eastAsia="微软雅黑" w:hAnsi="微软雅黑" w:hint="eastAsia"/>
        </w:rPr>
        <w:t>验码</w:t>
      </w:r>
      <w:r w:rsidRPr="0020473A">
        <w:rPr>
          <w:rFonts w:ascii="微软雅黑" w:eastAsia="微软雅黑" w:hAnsi="微软雅黑" w:hint="eastAsia"/>
        </w:rPr>
        <w:t>接口</w:t>
      </w:r>
      <w:bookmarkEnd w:id="637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38" w:name="_Toc364254086"/>
      <w:bookmarkStart w:id="639" w:name="_Toc367956856"/>
      <w:bookmarkStart w:id="640" w:name="_Toc372734644"/>
      <w:bookmarkStart w:id="641" w:name="_Toc373399193"/>
      <w:bookmarkStart w:id="642" w:name="_Toc378326190"/>
      <w:bookmarkStart w:id="643" w:name="_Toc380673359"/>
      <w:bookmarkStart w:id="644" w:name="_Toc385258768"/>
      <w:bookmarkEnd w:id="638"/>
      <w:bookmarkEnd w:id="639"/>
      <w:bookmarkEnd w:id="640"/>
      <w:bookmarkEnd w:id="641"/>
      <w:bookmarkEnd w:id="642"/>
      <w:bookmarkEnd w:id="643"/>
      <w:bookmarkEnd w:id="644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45" w:name="_Toc364254087"/>
      <w:bookmarkStart w:id="646" w:name="_Toc367956857"/>
      <w:bookmarkStart w:id="647" w:name="_Toc372734645"/>
      <w:bookmarkStart w:id="648" w:name="_Toc373399194"/>
      <w:bookmarkStart w:id="649" w:name="_Toc378326191"/>
      <w:bookmarkStart w:id="650" w:name="_Toc380673360"/>
      <w:bookmarkStart w:id="651" w:name="_Toc385258769"/>
      <w:bookmarkEnd w:id="645"/>
      <w:bookmarkEnd w:id="646"/>
      <w:bookmarkEnd w:id="647"/>
      <w:bookmarkEnd w:id="648"/>
      <w:bookmarkEnd w:id="649"/>
      <w:bookmarkEnd w:id="650"/>
      <w:bookmarkEnd w:id="651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52" w:name="_Toc364254088"/>
      <w:bookmarkStart w:id="653" w:name="_Toc367956858"/>
      <w:bookmarkStart w:id="654" w:name="_Toc372734646"/>
      <w:bookmarkStart w:id="655" w:name="_Toc373399195"/>
      <w:bookmarkStart w:id="656" w:name="_Toc378326192"/>
      <w:bookmarkStart w:id="657" w:name="_Toc380673361"/>
      <w:bookmarkStart w:id="658" w:name="_Toc385258770"/>
      <w:bookmarkEnd w:id="652"/>
      <w:bookmarkEnd w:id="653"/>
      <w:bookmarkEnd w:id="654"/>
      <w:bookmarkEnd w:id="655"/>
      <w:bookmarkEnd w:id="656"/>
      <w:bookmarkEnd w:id="657"/>
      <w:bookmarkEnd w:id="658"/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A6F9A" w:rsidRDefault="000A6F9A" w:rsidP="000A6F9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</w:t>
      </w:r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021"/>
        <w:gridCol w:w="1017"/>
        <w:gridCol w:w="1015"/>
        <w:gridCol w:w="1017"/>
        <w:gridCol w:w="4650"/>
      </w:tblGrid>
      <w:tr w:rsidR="000A6F9A" w:rsidRPr="005F1547" w:rsidTr="002C3BB9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04E7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  <w:r w:rsidR="00004E7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（优先后台</w:t>
            </w:r>
            <w:r w:rsidR="00004E7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配置、然后参数配置、最后输入参数）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  <w:r w:rsidR="00004E7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（优先后台</w:t>
            </w:r>
            <w:r w:rsidR="00004E7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配置、然后参数配置、最后输入参数）</w:t>
            </w:r>
            <w:bookmarkStart w:id="659" w:name="_GoBack"/>
            <w:bookmarkEnd w:id="659"/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一码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多验情况下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确定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使用次数</w:t>
            </w:r>
          </w:p>
        </w:tc>
      </w:tr>
    </w:tbl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A6F9A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print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682B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  <w:r w:rsidR="00682B6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（输出展示文字</w:t>
            </w:r>
            <w:r w:rsidR="00682B6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682B6C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82B6C" w:rsidRDefault="00682B6C" w:rsidP="00682B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  <w:r w:rsidRPr="00682B6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tatus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</w:t>
            </w:r>
            <w:r w:rsidRPr="00682B6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82B6C" w:rsidRDefault="00682B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82B6C" w:rsidRDefault="00682B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82B6C" w:rsidRPr="006B0D78" w:rsidRDefault="00682B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82B6C" w:rsidRDefault="00682B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说明）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934FD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</w:tbl>
    <w:p w:rsidR="00877260" w:rsidRPr="0020473A" w:rsidRDefault="00877260" w:rsidP="00877260">
      <w:pPr>
        <w:pStyle w:val="3"/>
        <w:rPr>
          <w:rFonts w:ascii="微软雅黑" w:eastAsia="微软雅黑" w:hAnsi="微软雅黑"/>
        </w:rPr>
      </w:pPr>
      <w:bookmarkStart w:id="660" w:name="_Toc385258771"/>
      <w:r>
        <w:rPr>
          <w:rFonts w:ascii="微软雅黑" w:eastAsia="微软雅黑" w:hAnsi="微软雅黑" w:hint="eastAsia"/>
        </w:rPr>
        <w:lastRenderedPageBreak/>
        <w:t>验查询</w:t>
      </w:r>
      <w:r w:rsidRPr="0020473A">
        <w:rPr>
          <w:rFonts w:ascii="微软雅黑" w:eastAsia="微软雅黑" w:hAnsi="微软雅黑" w:hint="eastAsia"/>
        </w:rPr>
        <w:t>接口</w:t>
      </w:r>
      <w:bookmarkEnd w:id="660"/>
    </w:p>
    <w:p w:rsidR="00877260" w:rsidRPr="0020473A" w:rsidRDefault="00877260" w:rsidP="0087726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61" w:name="_Toc385258772"/>
      <w:bookmarkEnd w:id="661"/>
    </w:p>
    <w:p w:rsidR="00877260" w:rsidRPr="0020473A" w:rsidRDefault="00877260" w:rsidP="0087726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62" w:name="_Toc385258773"/>
      <w:bookmarkEnd w:id="662"/>
    </w:p>
    <w:p w:rsidR="00877260" w:rsidRPr="0020473A" w:rsidRDefault="00877260" w:rsidP="0087726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63" w:name="_Toc385258774"/>
      <w:bookmarkEnd w:id="663"/>
    </w:p>
    <w:p w:rsidR="00877260" w:rsidRPr="0020473A" w:rsidRDefault="00877260" w:rsidP="0087726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877260" w:rsidRDefault="00877260" w:rsidP="0087726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code/query</w:t>
      </w:r>
    </w:p>
    <w:p w:rsidR="00877260" w:rsidRPr="0020473A" w:rsidRDefault="00877260" w:rsidP="0087726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021"/>
        <w:gridCol w:w="1017"/>
        <w:gridCol w:w="1015"/>
        <w:gridCol w:w="1017"/>
        <w:gridCol w:w="4650"/>
      </w:tblGrid>
      <w:tr w:rsidR="00877260" w:rsidRPr="005F1547" w:rsidTr="00877260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77260" w:rsidRPr="005F1547" w:rsidTr="0087726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code_type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9044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验证码</w:t>
            </w:r>
          </w:p>
        </w:tc>
      </w:tr>
      <w:tr w:rsidR="00877260" w:rsidRPr="005F1547" w:rsidTr="00877260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9044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F1547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订单编号或业务订单号</w:t>
            </w:r>
          </w:p>
        </w:tc>
      </w:tr>
    </w:tbl>
    <w:p w:rsidR="00877260" w:rsidRPr="0020473A" w:rsidRDefault="00877260" w:rsidP="0087726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625"/>
        <w:gridCol w:w="992"/>
        <w:gridCol w:w="850"/>
        <w:gridCol w:w="5098"/>
      </w:tblGrid>
      <w:tr w:rsidR="00877260" w:rsidRPr="006B0D78" w:rsidTr="0087726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77260" w:rsidRPr="006B0D78" w:rsidTr="0087726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odeInfo" w:history="1">
              <w:r w:rsidRPr="00877260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CodeInfo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验证码清单</w:t>
            </w:r>
          </w:p>
        </w:tc>
      </w:tr>
      <w:tr w:rsidR="00877260" w:rsidRPr="006B0D78" w:rsidTr="0087726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  <w:r w:rsidRPr="00682B6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tatus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</w:t>
            </w:r>
            <w:r w:rsidRPr="00682B6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说明）</w:t>
            </w:r>
          </w:p>
        </w:tc>
      </w:tr>
      <w:tr w:rsidR="00877260" w:rsidRPr="006B0D78" w:rsidTr="0087726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7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6B0D78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5934FD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输入的验证码、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或业务订单号</w:t>
            </w:r>
          </w:p>
        </w:tc>
      </w:tr>
    </w:tbl>
    <w:p w:rsidR="00877260" w:rsidRDefault="00877260" w:rsidP="00877260">
      <w:pPr>
        <w:pStyle w:val="affe"/>
        <w:pBdr>
          <w:bottom w:val="single" w:sz="4" w:space="6" w:color="4F81BD"/>
        </w:pBdr>
      </w:pPr>
      <w:bookmarkStart w:id="664" w:name="CodeInfo"/>
      <w:r>
        <w:t>CodeInfo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877260" w:rsidRPr="004A4D02" w:rsidTr="00877260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bookmarkEnd w:id="664"/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77260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orderNo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码订单ID</w:t>
            </w:r>
          </w:p>
        </w:tc>
      </w:tr>
      <w:tr w:rsidR="00877260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877260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validDate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凭证有效时间， 格式yyyyMMddHHmmss</w:t>
            </w:r>
          </w:p>
        </w:tc>
      </w:tr>
      <w:tr w:rsidR="00877260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expireDate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凭证失效时间， 格式yyyyMMddHHmmss</w:t>
            </w:r>
          </w:p>
        </w:tc>
      </w:tr>
      <w:tr w:rsidR="000669FD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termianlId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4A4D02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669FD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verifyDate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4A4D02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669FD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273586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Pr="004A4D02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669FD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验证码状态</w:t>
            </w:r>
          </w:p>
          <w:p w:rsid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未使用</w:t>
            </w:r>
          </w:p>
          <w:p w:rsid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已撤销</w:t>
            </w:r>
          </w:p>
          <w:p w:rsid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使用中</w:t>
            </w:r>
          </w:p>
          <w:p w:rsid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已使用</w:t>
            </w:r>
          </w:p>
          <w:p w:rsid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4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已过期</w:t>
            </w:r>
          </w:p>
          <w:p w:rsidR="006A6432" w:rsidRPr="006A6432" w:rsidRDefault="006A6432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-1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异常</w:t>
            </w:r>
          </w:p>
        </w:tc>
      </w:tr>
      <w:tr w:rsidR="00877260" w:rsidRPr="004A4D02" w:rsidTr="00877260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remainTimes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6A294F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Pr="004A4D02" w:rsidRDefault="00877260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77260" w:rsidRDefault="000669FD" w:rsidP="0087726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669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剩余次数</w:t>
            </w:r>
          </w:p>
        </w:tc>
      </w:tr>
    </w:tbl>
    <w:p w:rsidR="001A3FC0" w:rsidRPr="0020473A" w:rsidRDefault="001A3FC0" w:rsidP="001A3FC0">
      <w:pPr>
        <w:pStyle w:val="3"/>
        <w:rPr>
          <w:rFonts w:ascii="微软雅黑" w:eastAsia="微软雅黑" w:hAnsi="微软雅黑"/>
        </w:rPr>
      </w:pPr>
      <w:bookmarkStart w:id="665" w:name="_Toc385258775"/>
      <w:r>
        <w:rPr>
          <w:rFonts w:ascii="微软雅黑" w:eastAsia="微软雅黑" w:hAnsi="微软雅黑" w:hint="eastAsia"/>
        </w:rPr>
        <w:lastRenderedPageBreak/>
        <w:t>验码记录</w:t>
      </w:r>
      <w:r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665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66" w:name="_Toc364254090"/>
      <w:bookmarkStart w:id="667" w:name="_Toc367956860"/>
      <w:bookmarkStart w:id="668" w:name="_Toc372734648"/>
      <w:bookmarkStart w:id="669" w:name="_Toc373399197"/>
      <w:bookmarkStart w:id="670" w:name="_Toc378326194"/>
      <w:bookmarkStart w:id="671" w:name="_Toc380673363"/>
      <w:bookmarkStart w:id="672" w:name="_Toc385258776"/>
      <w:bookmarkEnd w:id="666"/>
      <w:bookmarkEnd w:id="667"/>
      <w:bookmarkEnd w:id="668"/>
      <w:bookmarkEnd w:id="669"/>
      <w:bookmarkEnd w:id="670"/>
      <w:bookmarkEnd w:id="671"/>
      <w:bookmarkEnd w:id="672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73" w:name="_Toc364254091"/>
      <w:bookmarkStart w:id="674" w:name="_Toc367956861"/>
      <w:bookmarkStart w:id="675" w:name="_Toc372734649"/>
      <w:bookmarkStart w:id="676" w:name="_Toc373399198"/>
      <w:bookmarkStart w:id="677" w:name="_Toc378326195"/>
      <w:bookmarkStart w:id="678" w:name="_Toc380673364"/>
      <w:bookmarkStart w:id="679" w:name="_Toc385258777"/>
      <w:bookmarkEnd w:id="673"/>
      <w:bookmarkEnd w:id="674"/>
      <w:bookmarkEnd w:id="675"/>
      <w:bookmarkEnd w:id="676"/>
      <w:bookmarkEnd w:id="677"/>
      <w:bookmarkEnd w:id="678"/>
      <w:bookmarkEnd w:id="679"/>
    </w:p>
    <w:p w:rsidR="001A3FC0" w:rsidRPr="0020473A" w:rsidRDefault="001A3FC0" w:rsidP="001A3FC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80" w:name="_Toc364254092"/>
      <w:bookmarkStart w:id="681" w:name="_Toc367956862"/>
      <w:bookmarkStart w:id="682" w:name="_Toc372734650"/>
      <w:bookmarkStart w:id="683" w:name="_Toc373399199"/>
      <w:bookmarkStart w:id="684" w:name="_Toc378326196"/>
      <w:bookmarkStart w:id="685" w:name="_Toc380673365"/>
      <w:bookmarkStart w:id="686" w:name="_Toc385258778"/>
      <w:bookmarkEnd w:id="680"/>
      <w:bookmarkEnd w:id="681"/>
      <w:bookmarkEnd w:id="682"/>
      <w:bookmarkEnd w:id="683"/>
      <w:bookmarkEnd w:id="684"/>
      <w:bookmarkEnd w:id="685"/>
      <w:bookmarkEnd w:id="686"/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1A3FC0" w:rsidRDefault="001A3FC0" w:rsidP="001A3FC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code/consume/history</w:t>
      </w:r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159"/>
        <w:gridCol w:w="872"/>
        <w:gridCol w:w="4650"/>
      </w:tblGrid>
      <w:tr w:rsidR="001A3FC0" w:rsidRPr="005F1547" w:rsidTr="00EF04D5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vdate_start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EF04D5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20130213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验证开始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vdate_end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结束日期条件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名称查询条件。模糊查询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</w:p>
        </w:tc>
      </w:tr>
    </w:tbl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044082" w:rsidTr="0004408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ConsumeHistory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ConsumeHistory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044082" w:rsidRDefault="00044082" w:rsidP="00044082">
      <w:pPr>
        <w:pStyle w:val="affe"/>
        <w:pBdr>
          <w:bottom w:val="single" w:sz="4" w:space="6" w:color="4F81BD"/>
        </w:pBdr>
      </w:pPr>
      <w:bookmarkStart w:id="687" w:name="ConsumeHistoryItem"/>
      <w:bookmarkEnd w:id="687"/>
      <w:r>
        <w:rPr>
          <w:rFonts w:hint="eastAsia"/>
        </w:rPr>
        <w:t xml:space="preserve"> </w:t>
      </w:r>
      <w:r>
        <w:t>ConsumeHistoryItem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44082" w:rsidRPr="004A4D02" w:rsidTr="00044082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SMS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CLIENT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</w:p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 POS机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9653E7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9653E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验证机具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688" w:name="_Toc385258779"/>
      <w:r w:rsidRPr="0020473A">
        <w:rPr>
          <w:rFonts w:ascii="微软雅黑" w:eastAsia="微软雅黑" w:hAnsi="微软雅黑" w:hint="eastAsia"/>
        </w:rPr>
        <w:t>附录</w:t>
      </w:r>
      <w:bookmarkEnd w:id="688"/>
    </w:p>
    <w:p w:rsidR="00E8016C" w:rsidRPr="0020473A" w:rsidRDefault="00E8016C" w:rsidP="00317388">
      <w:pPr>
        <w:pStyle w:val="2"/>
        <w:rPr>
          <w:rFonts w:ascii="微软雅黑" w:eastAsia="微软雅黑" w:hAnsi="微软雅黑"/>
        </w:rPr>
      </w:pPr>
      <w:bookmarkStart w:id="689" w:name="_Toc385258780"/>
      <w:r w:rsidRPr="0020473A">
        <w:rPr>
          <w:rFonts w:ascii="微软雅黑" w:eastAsia="微软雅黑" w:hAnsi="微软雅黑" w:hint="eastAsia"/>
        </w:rPr>
        <w:t>认证</w:t>
      </w:r>
      <w:r w:rsidR="0028400A">
        <w:rPr>
          <w:rFonts w:ascii="微软雅黑" w:eastAsia="微软雅黑" w:hAnsi="微软雅黑" w:hint="eastAsia"/>
        </w:rPr>
        <w:t>类</w:t>
      </w:r>
      <w:r w:rsidRPr="0020473A">
        <w:rPr>
          <w:rFonts w:ascii="微软雅黑" w:eastAsia="微软雅黑" w:hAnsi="微软雅黑" w:hint="eastAsia"/>
        </w:rPr>
        <w:t>错误码定义</w:t>
      </w:r>
      <w:bookmarkEnd w:id="689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28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请求中的appid不存在。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签名参数sig校验失败。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获取不到客户端IP。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IP禁止访问。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时间戳参数不正确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:rsidR="0028400A" w:rsidRPr="0028400A" w:rsidRDefault="0028400A" w:rsidP="0028400A">
      <w:pPr>
        <w:pStyle w:val="2"/>
      </w:pPr>
      <w:bookmarkStart w:id="690" w:name="_Toc385258781"/>
      <w:r>
        <w:rPr>
          <w:rFonts w:hint="eastAsia"/>
        </w:rPr>
        <w:t>票据类</w:t>
      </w:r>
      <w:r w:rsidRPr="0028400A">
        <w:rPr>
          <w:rFonts w:hint="eastAsia"/>
        </w:rPr>
        <w:t>错误码定义</w:t>
      </w:r>
      <w:bookmarkEnd w:id="690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服务票据为空。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无效的服务票据。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应用不存在。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应用已下线或未通过审核。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24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没有访问该接口的权限。</w:t>
            </w:r>
          </w:p>
        </w:tc>
      </w:tr>
    </w:tbl>
    <w:p w:rsidR="0028400A" w:rsidRPr="0028400A" w:rsidRDefault="0028400A" w:rsidP="0028400A">
      <w:pPr>
        <w:pStyle w:val="2"/>
      </w:pPr>
      <w:bookmarkStart w:id="691" w:name="_Toc385258782"/>
      <w:r>
        <w:rPr>
          <w:rFonts w:hint="eastAsia"/>
        </w:rPr>
        <w:t>用户</w:t>
      </w:r>
      <w:r>
        <w:t>认证</w:t>
      </w:r>
      <w:r>
        <w:rPr>
          <w:rFonts w:hint="eastAsia"/>
        </w:rPr>
        <w:t>类</w:t>
      </w:r>
      <w:r w:rsidRPr="0028400A">
        <w:rPr>
          <w:rFonts w:hint="eastAsia"/>
        </w:rPr>
        <w:t>错误码定义</w:t>
      </w:r>
      <w:bookmarkEnd w:id="691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SSO TOKEN为空。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未能获取用户登录信息，TOKEN过期或无效。</w:t>
            </w:r>
          </w:p>
        </w:tc>
      </w:tr>
    </w:tbl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692" w:name="_Toc385258783"/>
      <w:r>
        <w:rPr>
          <w:rFonts w:ascii="微软雅黑" w:eastAsia="微软雅黑" w:hAnsi="微软雅黑"/>
        </w:rPr>
        <w:t>其它通用</w:t>
      </w:r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692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764421" w:rsidTr="0040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764421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0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-99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未知</w:t>
            </w:r>
            <w:r>
              <w:rPr>
                <w:rFonts w:ascii="微软雅黑" w:eastAsia="微软雅黑" w:hAnsi="微软雅黑"/>
                <w:szCs w:val="21"/>
              </w:rPr>
              <w:t>错误，通常为</w:t>
            </w: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服务器</w:t>
            </w:r>
            <w:r>
              <w:rPr>
                <w:rFonts w:ascii="微软雅黑" w:eastAsia="微软雅黑" w:hAnsi="微软雅黑" w:hint="eastAsia"/>
                <w:szCs w:val="21"/>
              </w:rPr>
              <w:t>抛出</w:t>
            </w:r>
            <w:r>
              <w:rPr>
                <w:rFonts w:ascii="微软雅黑" w:eastAsia="微软雅黑" w:hAnsi="微软雅黑"/>
                <w:szCs w:val="21"/>
              </w:rPr>
              <w:t>了未捕获的异常。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lastRenderedPageBreak/>
              <w:t>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>
              <w:rPr>
                <w:rFonts w:ascii="微软雅黑" w:eastAsia="微软雅黑" w:hAnsi="微软雅黑" w:hint="eastAsia"/>
                <w:szCs w:val="21"/>
              </w:rPr>
              <w:t>，</w:t>
            </w:r>
            <w:r>
              <w:rPr>
                <w:rFonts w:ascii="微软雅黑" w:eastAsia="微软雅黑" w:hAnsi="微软雅黑"/>
                <w:szCs w:val="21"/>
              </w:rPr>
              <w:t>输入参数不符合接口要求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服务器</w:t>
            </w:r>
            <w:r>
              <w:rPr>
                <w:rFonts w:ascii="微软雅黑" w:eastAsia="微软雅黑" w:hAnsi="微软雅黑"/>
                <w:szCs w:val="21"/>
              </w:rPr>
              <w:t>SQL查询异常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网络</w:t>
            </w:r>
            <w:r>
              <w:rPr>
                <w:rFonts w:ascii="微软雅黑" w:eastAsia="微软雅黑" w:hAnsi="微软雅黑"/>
                <w:szCs w:val="21"/>
              </w:rPr>
              <w:t>异常。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XML</w:t>
            </w:r>
            <w:r>
              <w:rPr>
                <w:rFonts w:ascii="微软雅黑" w:eastAsia="微软雅黑" w:hAnsi="微软雅黑"/>
                <w:szCs w:val="21"/>
              </w:rPr>
              <w:t>解析异常。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5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已过期或不存在。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6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验证码错误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7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查询内部接口错误</w:t>
            </w:r>
            <w:r>
              <w:rPr>
                <w:rFonts w:ascii="微软雅黑" w:eastAsia="微软雅黑" w:hAnsi="微软雅黑"/>
                <w:szCs w:val="21"/>
              </w:rPr>
              <w:t>。通常</w:t>
            </w:r>
            <w:r>
              <w:rPr>
                <w:rFonts w:ascii="微软雅黑" w:eastAsia="微软雅黑" w:hAnsi="微软雅黑" w:hint="eastAsia"/>
                <w:szCs w:val="21"/>
              </w:rPr>
              <w:t>附带内部</w:t>
            </w:r>
            <w:r>
              <w:rPr>
                <w:rFonts w:ascii="微软雅黑" w:eastAsia="微软雅黑" w:hAnsi="微软雅黑"/>
                <w:szCs w:val="21"/>
              </w:rPr>
              <w:t>错误码</w:t>
            </w:r>
            <w:r>
              <w:rPr>
                <w:rFonts w:ascii="微软雅黑" w:eastAsia="微软雅黑" w:hAnsi="微软雅黑" w:hint="eastAsia"/>
                <w:szCs w:val="21"/>
              </w:rPr>
              <w:t>(</w:t>
            </w:r>
            <w:r>
              <w:rPr>
                <w:rFonts w:ascii="微软雅黑" w:eastAsia="微软雅黑" w:hAnsi="微软雅黑"/>
                <w:szCs w:val="21"/>
              </w:rPr>
              <w:t>code)</w:t>
            </w:r>
            <w:r>
              <w:rPr>
                <w:rFonts w:ascii="微软雅黑" w:eastAsia="微软雅黑" w:hAnsi="微软雅黑" w:hint="eastAsia"/>
                <w:szCs w:val="21"/>
              </w:rPr>
              <w:t>定义</w:t>
            </w:r>
            <w:r>
              <w:rPr>
                <w:rFonts w:ascii="微软雅黑" w:eastAsia="微软雅黑" w:hAnsi="微软雅黑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F138E0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8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</w:t>
            </w:r>
            <w:r>
              <w:rPr>
                <w:rFonts w:ascii="微软雅黑" w:eastAsia="微软雅黑" w:hAnsi="微软雅黑"/>
                <w:szCs w:val="21"/>
              </w:rPr>
              <w:t>内部接口错误。没有返回值。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404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输入参数错误，会员编号及手机号码只能且必须存在一个。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用户不存在。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F138E0">
              <w:rPr>
                <w:rFonts w:ascii="微软雅黑" w:eastAsia="微软雅黑" w:hAnsi="微软雅黑" w:cs="宋体"/>
                <w:color w:val="000000"/>
              </w:rPr>
              <w:t>2011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订单不存在。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2012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下单用户需要绑定手机号码。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2013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支付数额设置不正确。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2020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2021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商品未上架。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2022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虚拟商品验证相关信息不存在。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2023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物流相关信息不存在。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2024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发码方式信息不存在。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2025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商品类型不存在。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2026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是否物流信息不存在。</w:t>
            </w:r>
          </w:p>
        </w:tc>
      </w:tr>
    </w:tbl>
    <w:p w:rsidR="00A7169D" w:rsidRPr="00A7169D" w:rsidRDefault="005834B0" w:rsidP="00A7169D">
      <w:pPr>
        <w:pStyle w:val="2"/>
      </w:pPr>
      <w:bookmarkStart w:id="693" w:name="_省编码"/>
      <w:bookmarkStart w:id="694" w:name="_Toc385258784"/>
      <w:bookmarkEnd w:id="693"/>
      <w:r>
        <w:rPr>
          <w:rFonts w:hint="eastAsia"/>
        </w:rPr>
        <w:t>省</w:t>
      </w:r>
      <w:r>
        <w:t>编码</w:t>
      </w:r>
      <w:bookmarkEnd w:id="694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A7169D" w:rsidTr="008772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A7169D" w:rsidRPr="00C36D40" w:rsidRDefault="005834B0" w:rsidP="0087726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省</w:t>
            </w:r>
            <w:r>
              <w:rPr>
                <w:rFonts w:ascii="微软雅黑" w:eastAsia="微软雅黑" w:hAnsi="微软雅黑" w:cs="宋体"/>
              </w:rPr>
              <w:t>代码</w:t>
            </w:r>
          </w:p>
        </w:tc>
        <w:tc>
          <w:tcPr>
            <w:tcW w:w="8080" w:type="dxa"/>
          </w:tcPr>
          <w:p w:rsidR="00A7169D" w:rsidRPr="00C36D40" w:rsidRDefault="005834B0" w:rsidP="005834B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省</w:t>
            </w:r>
            <w:r>
              <w:rPr>
                <w:rFonts w:ascii="微软雅黑" w:eastAsia="微软雅黑" w:hAnsi="微软雅黑" w:cs="宋体"/>
              </w:rPr>
              <w:t>名称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北京市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天津市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河北省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山西省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15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内蒙古自治区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辽宁省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吉林省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黑龙江省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lastRenderedPageBreak/>
              <w:t>31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上海市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江苏省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浙江省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34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安徽省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35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福建省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36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江西省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37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山东省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河南省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湖北省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湖南省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44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广东省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45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广西壮族自治区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46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海南省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50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重庆市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四川省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贵州省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云南省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54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西藏自治区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陕西省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甘肃省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63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青海省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64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宁夏回族自治区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65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新疆维吾尔自治区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71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台湾省</w:t>
            </w:r>
          </w:p>
        </w:tc>
      </w:tr>
      <w:tr w:rsidR="005834B0" w:rsidTr="008772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81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香港特别行政区</w:t>
            </w:r>
          </w:p>
        </w:tc>
      </w:tr>
      <w:tr w:rsidR="005834B0" w:rsidTr="0087726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/>
                <w:color w:val="000000"/>
              </w:rPr>
              <w:t>82</w:t>
            </w:r>
          </w:p>
        </w:tc>
        <w:tc>
          <w:tcPr>
            <w:tcW w:w="8080" w:type="dxa"/>
          </w:tcPr>
          <w:p w:rsidR="005834B0" w:rsidRPr="005834B0" w:rsidRDefault="005834B0" w:rsidP="005834B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5834B0">
              <w:rPr>
                <w:rFonts w:ascii="微软雅黑" w:eastAsia="微软雅黑" w:hAnsi="微软雅黑" w:cs="宋体" w:hint="eastAsia"/>
                <w:color w:val="000000"/>
              </w:rPr>
              <w:t>澳门特别行政区</w:t>
            </w:r>
          </w:p>
        </w:tc>
      </w:tr>
    </w:tbl>
    <w:p w:rsidR="00317388" w:rsidRPr="00A7169D" w:rsidRDefault="00317388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17388" w:rsidRPr="00A7169D" w:rsidSect="00711039">
      <w:headerReference w:type="default" r:id="rId11"/>
      <w:footerReference w:type="default" r:id="rId12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B44" w:rsidRDefault="00E45B44">
      <w:r>
        <w:separator/>
      </w:r>
    </w:p>
  </w:endnote>
  <w:endnote w:type="continuationSeparator" w:id="0">
    <w:p w:rsidR="00E45B44" w:rsidRDefault="00E45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7260" w:rsidRDefault="00877260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004E7D" w:rsidRPr="00004E7D">
      <w:rPr>
        <w:noProof/>
        <w:lang w:val="zh-CN"/>
      </w:rPr>
      <w:t>41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B44" w:rsidRDefault="00E45B44">
      <w:r>
        <w:separator/>
      </w:r>
    </w:p>
  </w:footnote>
  <w:footnote w:type="continuationSeparator" w:id="0">
    <w:p w:rsidR="00E45B44" w:rsidRDefault="00E45B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877260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877260" w:rsidRDefault="00877260">
          <w:pPr>
            <w:jc w:val="center"/>
          </w:pPr>
          <w:r>
            <w:rPr>
              <w:noProof/>
            </w:rPr>
            <w:drawing>
              <wp:inline distT="0" distB="0" distL="0" distR="0" wp14:anchorId="58FC151E" wp14:editId="59C2FD1C">
                <wp:extent cx="1133475" cy="371475"/>
                <wp:effectExtent l="0" t="0" r="9525" b="9525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877260" w:rsidRDefault="00877260">
          <w:pPr>
            <w:pStyle w:val="aff2"/>
            <w:jc w:val="both"/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877260" w:rsidRDefault="00877260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877260" w:rsidRDefault="00877260" w:rsidP="00FD51BA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877260" w:rsidRPr="008D51F1" w:rsidRDefault="0087726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4CA491A"/>
    <w:multiLevelType w:val="hybridMultilevel"/>
    <w:tmpl w:val="6D2ED828"/>
    <w:lvl w:ilvl="0" w:tplc="644AECB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5A"/>
    <w:rsid w:val="000012A1"/>
    <w:rsid w:val="000012B7"/>
    <w:rsid w:val="00001BDD"/>
    <w:rsid w:val="00002042"/>
    <w:rsid w:val="000024DE"/>
    <w:rsid w:val="00003555"/>
    <w:rsid w:val="00004E7D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2D7"/>
    <w:rsid w:val="00013B78"/>
    <w:rsid w:val="00013D3E"/>
    <w:rsid w:val="00014E3E"/>
    <w:rsid w:val="00014FCE"/>
    <w:rsid w:val="000158AD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41AA"/>
    <w:rsid w:val="000248F2"/>
    <w:rsid w:val="0002573F"/>
    <w:rsid w:val="00025831"/>
    <w:rsid w:val="00025E8D"/>
    <w:rsid w:val="000263DB"/>
    <w:rsid w:val="00030CF1"/>
    <w:rsid w:val="000314BB"/>
    <w:rsid w:val="00031BFC"/>
    <w:rsid w:val="00031F11"/>
    <w:rsid w:val="00032393"/>
    <w:rsid w:val="00032617"/>
    <w:rsid w:val="000334B3"/>
    <w:rsid w:val="00036FCA"/>
    <w:rsid w:val="00037020"/>
    <w:rsid w:val="000379AD"/>
    <w:rsid w:val="00037AC7"/>
    <w:rsid w:val="000418B8"/>
    <w:rsid w:val="00041AB2"/>
    <w:rsid w:val="00041BA0"/>
    <w:rsid w:val="00042129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691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4D0B"/>
    <w:rsid w:val="000669FD"/>
    <w:rsid w:val="00066DD0"/>
    <w:rsid w:val="000670E9"/>
    <w:rsid w:val="00067B35"/>
    <w:rsid w:val="00067FD2"/>
    <w:rsid w:val="00070169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25C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0D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928"/>
    <w:rsid w:val="000B7E86"/>
    <w:rsid w:val="000B7E94"/>
    <w:rsid w:val="000B7FF7"/>
    <w:rsid w:val="000C0D6D"/>
    <w:rsid w:val="000C1287"/>
    <w:rsid w:val="000C1730"/>
    <w:rsid w:val="000C25FB"/>
    <w:rsid w:val="000C27AB"/>
    <w:rsid w:val="000C4384"/>
    <w:rsid w:val="000C549B"/>
    <w:rsid w:val="000C585C"/>
    <w:rsid w:val="000C6093"/>
    <w:rsid w:val="000C6281"/>
    <w:rsid w:val="000C6796"/>
    <w:rsid w:val="000C76B7"/>
    <w:rsid w:val="000C7FB3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3C47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AF6"/>
    <w:rsid w:val="000F7D63"/>
    <w:rsid w:val="001004BF"/>
    <w:rsid w:val="00100A7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311C"/>
    <w:rsid w:val="00144850"/>
    <w:rsid w:val="00145575"/>
    <w:rsid w:val="00145C34"/>
    <w:rsid w:val="00146DF7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473B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540"/>
    <w:rsid w:val="00172A27"/>
    <w:rsid w:val="00172F1A"/>
    <w:rsid w:val="00173278"/>
    <w:rsid w:val="00173981"/>
    <w:rsid w:val="00173AFC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3F17"/>
    <w:rsid w:val="00184790"/>
    <w:rsid w:val="00184C47"/>
    <w:rsid w:val="001863CA"/>
    <w:rsid w:val="00186755"/>
    <w:rsid w:val="0019034A"/>
    <w:rsid w:val="001903FA"/>
    <w:rsid w:val="001905A8"/>
    <w:rsid w:val="001922CC"/>
    <w:rsid w:val="00193672"/>
    <w:rsid w:val="00193A83"/>
    <w:rsid w:val="00193CA8"/>
    <w:rsid w:val="00194BCD"/>
    <w:rsid w:val="00195996"/>
    <w:rsid w:val="00195D83"/>
    <w:rsid w:val="00196BFB"/>
    <w:rsid w:val="00196E63"/>
    <w:rsid w:val="001A1FFC"/>
    <w:rsid w:val="001A30AF"/>
    <w:rsid w:val="001A3AF8"/>
    <w:rsid w:val="001A3C41"/>
    <w:rsid w:val="001A3FC0"/>
    <w:rsid w:val="001A46B0"/>
    <w:rsid w:val="001A4FCC"/>
    <w:rsid w:val="001A539D"/>
    <w:rsid w:val="001A5B6F"/>
    <w:rsid w:val="001A6855"/>
    <w:rsid w:val="001A7750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411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07E8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070E"/>
    <w:rsid w:val="001D1757"/>
    <w:rsid w:val="001D23A1"/>
    <w:rsid w:val="001D2C48"/>
    <w:rsid w:val="001D4230"/>
    <w:rsid w:val="001D51D3"/>
    <w:rsid w:val="001D5220"/>
    <w:rsid w:val="001D54F7"/>
    <w:rsid w:val="001D5700"/>
    <w:rsid w:val="001D5D19"/>
    <w:rsid w:val="001D5D9A"/>
    <w:rsid w:val="001D6BD9"/>
    <w:rsid w:val="001E053D"/>
    <w:rsid w:val="001E17E5"/>
    <w:rsid w:val="001E1B4D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E3D"/>
    <w:rsid w:val="001F2E00"/>
    <w:rsid w:val="001F3BB0"/>
    <w:rsid w:val="001F4219"/>
    <w:rsid w:val="001F42C4"/>
    <w:rsid w:val="001F46FA"/>
    <w:rsid w:val="001F5DDB"/>
    <w:rsid w:val="001F5F4F"/>
    <w:rsid w:val="001F61DD"/>
    <w:rsid w:val="001F685F"/>
    <w:rsid w:val="001F6A9F"/>
    <w:rsid w:val="001F6C94"/>
    <w:rsid w:val="001F73AA"/>
    <w:rsid w:val="001F73EE"/>
    <w:rsid w:val="001F7ECA"/>
    <w:rsid w:val="001F7F13"/>
    <w:rsid w:val="002008DD"/>
    <w:rsid w:val="00201FEF"/>
    <w:rsid w:val="00202607"/>
    <w:rsid w:val="00202685"/>
    <w:rsid w:val="00203A5D"/>
    <w:rsid w:val="00203DC4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4DDB"/>
    <w:rsid w:val="00227687"/>
    <w:rsid w:val="00227D2D"/>
    <w:rsid w:val="0023033B"/>
    <w:rsid w:val="00230CF2"/>
    <w:rsid w:val="00231D7A"/>
    <w:rsid w:val="00232A33"/>
    <w:rsid w:val="0023311E"/>
    <w:rsid w:val="00233FFF"/>
    <w:rsid w:val="00234A56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57242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448"/>
    <w:rsid w:val="00273586"/>
    <w:rsid w:val="00273858"/>
    <w:rsid w:val="00273961"/>
    <w:rsid w:val="002739AA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074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3BA"/>
    <w:rsid w:val="002B0FFF"/>
    <w:rsid w:val="002B1337"/>
    <w:rsid w:val="002B1C25"/>
    <w:rsid w:val="002B1D44"/>
    <w:rsid w:val="002B226C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3F53"/>
    <w:rsid w:val="002C4A0F"/>
    <w:rsid w:val="002C54ED"/>
    <w:rsid w:val="002C560A"/>
    <w:rsid w:val="002C5C1F"/>
    <w:rsid w:val="002C5DE7"/>
    <w:rsid w:val="002C617F"/>
    <w:rsid w:val="002C6317"/>
    <w:rsid w:val="002D24C1"/>
    <w:rsid w:val="002D2CB7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E29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A59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316B"/>
    <w:rsid w:val="0030415B"/>
    <w:rsid w:val="0030437D"/>
    <w:rsid w:val="0030446B"/>
    <w:rsid w:val="00305C26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2EA"/>
    <w:rsid w:val="00326AEE"/>
    <w:rsid w:val="00326EAF"/>
    <w:rsid w:val="003272E9"/>
    <w:rsid w:val="003319D2"/>
    <w:rsid w:val="00331FE2"/>
    <w:rsid w:val="00333488"/>
    <w:rsid w:val="00333F40"/>
    <w:rsid w:val="003344F6"/>
    <w:rsid w:val="0033457E"/>
    <w:rsid w:val="00335988"/>
    <w:rsid w:val="00336BF3"/>
    <w:rsid w:val="00337479"/>
    <w:rsid w:val="00337E36"/>
    <w:rsid w:val="00337FEC"/>
    <w:rsid w:val="003407DD"/>
    <w:rsid w:val="00341F6F"/>
    <w:rsid w:val="00342906"/>
    <w:rsid w:val="00343018"/>
    <w:rsid w:val="00343C06"/>
    <w:rsid w:val="00343C4F"/>
    <w:rsid w:val="00343D63"/>
    <w:rsid w:val="0034457C"/>
    <w:rsid w:val="00344F5B"/>
    <w:rsid w:val="003453E9"/>
    <w:rsid w:val="00345A87"/>
    <w:rsid w:val="00345B8A"/>
    <w:rsid w:val="00345C4D"/>
    <w:rsid w:val="00346A76"/>
    <w:rsid w:val="00346F68"/>
    <w:rsid w:val="0034717D"/>
    <w:rsid w:val="003473E8"/>
    <w:rsid w:val="00347957"/>
    <w:rsid w:val="00347E90"/>
    <w:rsid w:val="00351BEC"/>
    <w:rsid w:val="00352307"/>
    <w:rsid w:val="00352C2E"/>
    <w:rsid w:val="00352F8B"/>
    <w:rsid w:val="00355039"/>
    <w:rsid w:val="00355623"/>
    <w:rsid w:val="00355985"/>
    <w:rsid w:val="00356257"/>
    <w:rsid w:val="003562BB"/>
    <w:rsid w:val="00356600"/>
    <w:rsid w:val="00356A94"/>
    <w:rsid w:val="00357A7E"/>
    <w:rsid w:val="00360453"/>
    <w:rsid w:val="00360A01"/>
    <w:rsid w:val="0036159E"/>
    <w:rsid w:val="00361EC2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6707D"/>
    <w:rsid w:val="0037098F"/>
    <w:rsid w:val="00371A46"/>
    <w:rsid w:val="00372171"/>
    <w:rsid w:val="003725AE"/>
    <w:rsid w:val="0037538A"/>
    <w:rsid w:val="00375935"/>
    <w:rsid w:val="003761A0"/>
    <w:rsid w:val="0037698A"/>
    <w:rsid w:val="00381FCF"/>
    <w:rsid w:val="00382956"/>
    <w:rsid w:val="00382B1B"/>
    <w:rsid w:val="00382D2A"/>
    <w:rsid w:val="00382F37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6A83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035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258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6E7E"/>
    <w:rsid w:val="003B7114"/>
    <w:rsid w:val="003B7402"/>
    <w:rsid w:val="003B7F6C"/>
    <w:rsid w:val="003C185A"/>
    <w:rsid w:val="003C3AAB"/>
    <w:rsid w:val="003C4813"/>
    <w:rsid w:val="003C5047"/>
    <w:rsid w:val="003C54BE"/>
    <w:rsid w:val="003C5B66"/>
    <w:rsid w:val="003C5C38"/>
    <w:rsid w:val="003C621A"/>
    <w:rsid w:val="003C6BB9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6758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067"/>
    <w:rsid w:val="003F067D"/>
    <w:rsid w:val="003F1540"/>
    <w:rsid w:val="003F188E"/>
    <w:rsid w:val="003F29E4"/>
    <w:rsid w:val="003F482C"/>
    <w:rsid w:val="003F5539"/>
    <w:rsid w:val="003F5BDD"/>
    <w:rsid w:val="003F63EA"/>
    <w:rsid w:val="003F6D2C"/>
    <w:rsid w:val="003F6F0E"/>
    <w:rsid w:val="003F7673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7CD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007"/>
    <w:rsid w:val="00420627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1B6"/>
    <w:rsid w:val="004302BC"/>
    <w:rsid w:val="00431494"/>
    <w:rsid w:val="004316F3"/>
    <w:rsid w:val="00431BAA"/>
    <w:rsid w:val="00432DAA"/>
    <w:rsid w:val="00433376"/>
    <w:rsid w:val="00433CF7"/>
    <w:rsid w:val="00434BD2"/>
    <w:rsid w:val="00434DA1"/>
    <w:rsid w:val="0043536D"/>
    <w:rsid w:val="00436C4F"/>
    <w:rsid w:val="00437565"/>
    <w:rsid w:val="00437654"/>
    <w:rsid w:val="00437A23"/>
    <w:rsid w:val="00437E41"/>
    <w:rsid w:val="004406A3"/>
    <w:rsid w:val="00441351"/>
    <w:rsid w:val="004418C0"/>
    <w:rsid w:val="004421F3"/>
    <w:rsid w:val="00443965"/>
    <w:rsid w:val="00443F4E"/>
    <w:rsid w:val="004441CD"/>
    <w:rsid w:val="00445611"/>
    <w:rsid w:val="004457FB"/>
    <w:rsid w:val="00446444"/>
    <w:rsid w:val="004466CA"/>
    <w:rsid w:val="00446782"/>
    <w:rsid w:val="0044703A"/>
    <w:rsid w:val="0044746D"/>
    <w:rsid w:val="00447826"/>
    <w:rsid w:val="004513FC"/>
    <w:rsid w:val="00452621"/>
    <w:rsid w:val="0045276C"/>
    <w:rsid w:val="00453565"/>
    <w:rsid w:val="00453A2F"/>
    <w:rsid w:val="00453E9F"/>
    <w:rsid w:val="004552B0"/>
    <w:rsid w:val="0045574D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2F08"/>
    <w:rsid w:val="00473CDF"/>
    <w:rsid w:val="00474E79"/>
    <w:rsid w:val="00475280"/>
    <w:rsid w:val="004755E9"/>
    <w:rsid w:val="00475A0F"/>
    <w:rsid w:val="00476349"/>
    <w:rsid w:val="00476FD8"/>
    <w:rsid w:val="00480AC5"/>
    <w:rsid w:val="0048151C"/>
    <w:rsid w:val="00483636"/>
    <w:rsid w:val="00484131"/>
    <w:rsid w:val="004841CA"/>
    <w:rsid w:val="00484618"/>
    <w:rsid w:val="00484C91"/>
    <w:rsid w:val="00485DA9"/>
    <w:rsid w:val="0048673C"/>
    <w:rsid w:val="00486DF7"/>
    <w:rsid w:val="00487849"/>
    <w:rsid w:val="00490448"/>
    <w:rsid w:val="00490888"/>
    <w:rsid w:val="00490D3F"/>
    <w:rsid w:val="004916A2"/>
    <w:rsid w:val="0049225D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7C2"/>
    <w:rsid w:val="004A19CA"/>
    <w:rsid w:val="004A19FB"/>
    <w:rsid w:val="004A3A9E"/>
    <w:rsid w:val="004A3BC8"/>
    <w:rsid w:val="004A5335"/>
    <w:rsid w:val="004A6574"/>
    <w:rsid w:val="004A74AB"/>
    <w:rsid w:val="004A759E"/>
    <w:rsid w:val="004B0101"/>
    <w:rsid w:val="004B184A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6C7A"/>
    <w:rsid w:val="004C6D59"/>
    <w:rsid w:val="004C7343"/>
    <w:rsid w:val="004D03FC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697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01A"/>
    <w:rsid w:val="004F423B"/>
    <w:rsid w:val="004F53BE"/>
    <w:rsid w:val="004F5AB1"/>
    <w:rsid w:val="004F65E2"/>
    <w:rsid w:val="004F6D9C"/>
    <w:rsid w:val="004F728F"/>
    <w:rsid w:val="004F74EE"/>
    <w:rsid w:val="0050138A"/>
    <w:rsid w:val="0050162A"/>
    <w:rsid w:val="00501A3B"/>
    <w:rsid w:val="00501AE9"/>
    <w:rsid w:val="00501DCC"/>
    <w:rsid w:val="005026EF"/>
    <w:rsid w:val="00502B09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626"/>
    <w:rsid w:val="00511AEB"/>
    <w:rsid w:val="0051249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254B"/>
    <w:rsid w:val="005236B1"/>
    <w:rsid w:val="0052442A"/>
    <w:rsid w:val="0052502A"/>
    <w:rsid w:val="00526EB0"/>
    <w:rsid w:val="00531452"/>
    <w:rsid w:val="005322E2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45D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2E8"/>
    <w:rsid w:val="0056198A"/>
    <w:rsid w:val="00561A74"/>
    <w:rsid w:val="00561EB2"/>
    <w:rsid w:val="00562B6B"/>
    <w:rsid w:val="00562D11"/>
    <w:rsid w:val="00562DC6"/>
    <w:rsid w:val="005634A7"/>
    <w:rsid w:val="0056416F"/>
    <w:rsid w:val="005652C5"/>
    <w:rsid w:val="005661ED"/>
    <w:rsid w:val="00566B58"/>
    <w:rsid w:val="0056738E"/>
    <w:rsid w:val="0056776B"/>
    <w:rsid w:val="005679B1"/>
    <w:rsid w:val="0057013D"/>
    <w:rsid w:val="005702B3"/>
    <w:rsid w:val="00571AE5"/>
    <w:rsid w:val="00571EE2"/>
    <w:rsid w:val="00572E4B"/>
    <w:rsid w:val="00572E7F"/>
    <w:rsid w:val="005732D9"/>
    <w:rsid w:val="0057401D"/>
    <w:rsid w:val="0057583E"/>
    <w:rsid w:val="005760C3"/>
    <w:rsid w:val="00576EAE"/>
    <w:rsid w:val="005770B6"/>
    <w:rsid w:val="00577FC4"/>
    <w:rsid w:val="00580388"/>
    <w:rsid w:val="00580A8D"/>
    <w:rsid w:val="00580E26"/>
    <w:rsid w:val="00581683"/>
    <w:rsid w:val="00581908"/>
    <w:rsid w:val="00582E97"/>
    <w:rsid w:val="005834B0"/>
    <w:rsid w:val="00583CAA"/>
    <w:rsid w:val="005846AB"/>
    <w:rsid w:val="0059091F"/>
    <w:rsid w:val="00590DA4"/>
    <w:rsid w:val="00592239"/>
    <w:rsid w:val="00592FAF"/>
    <w:rsid w:val="00593473"/>
    <w:rsid w:val="005934FD"/>
    <w:rsid w:val="00593CB2"/>
    <w:rsid w:val="00594DCA"/>
    <w:rsid w:val="00595471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B3E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1570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4A1"/>
    <w:rsid w:val="005C68D3"/>
    <w:rsid w:val="005D1C09"/>
    <w:rsid w:val="005D2195"/>
    <w:rsid w:val="005D345F"/>
    <w:rsid w:val="005D3838"/>
    <w:rsid w:val="005D3F3F"/>
    <w:rsid w:val="005D441B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56FA"/>
    <w:rsid w:val="005E611F"/>
    <w:rsid w:val="005E78FC"/>
    <w:rsid w:val="005F16F6"/>
    <w:rsid w:val="005F1E01"/>
    <w:rsid w:val="005F22F0"/>
    <w:rsid w:val="005F2AE4"/>
    <w:rsid w:val="005F3A2E"/>
    <w:rsid w:val="005F3D28"/>
    <w:rsid w:val="005F4BA8"/>
    <w:rsid w:val="005F5ABB"/>
    <w:rsid w:val="005F5D1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4B8"/>
    <w:rsid w:val="00615538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2852"/>
    <w:rsid w:val="00632E8F"/>
    <w:rsid w:val="00633DF6"/>
    <w:rsid w:val="006346BE"/>
    <w:rsid w:val="00634E64"/>
    <w:rsid w:val="006358DA"/>
    <w:rsid w:val="00635962"/>
    <w:rsid w:val="0063639E"/>
    <w:rsid w:val="00636EB4"/>
    <w:rsid w:val="0064049F"/>
    <w:rsid w:val="0064166C"/>
    <w:rsid w:val="0064176D"/>
    <w:rsid w:val="00641E38"/>
    <w:rsid w:val="00642905"/>
    <w:rsid w:val="006447DC"/>
    <w:rsid w:val="0064566A"/>
    <w:rsid w:val="006462DD"/>
    <w:rsid w:val="0064790A"/>
    <w:rsid w:val="00647EEC"/>
    <w:rsid w:val="006501F7"/>
    <w:rsid w:val="0065057B"/>
    <w:rsid w:val="00651C11"/>
    <w:rsid w:val="00651F2C"/>
    <w:rsid w:val="00652414"/>
    <w:rsid w:val="00652743"/>
    <w:rsid w:val="006530C5"/>
    <w:rsid w:val="00653506"/>
    <w:rsid w:val="006537F2"/>
    <w:rsid w:val="006538A3"/>
    <w:rsid w:val="00654002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3EF5"/>
    <w:rsid w:val="0066453E"/>
    <w:rsid w:val="00665105"/>
    <w:rsid w:val="00666437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168A"/>
    <w:rsid w:val="006822B6"/>
    <w:rsid w:val="006825D5"/>
    <w:rsid w:val="00682A03"/>
    <w:rsid w:val="00682B21"/>
    <w:rsid w:val="00682B6C"/>
    <w:rsid w:val="00682F36"/>
    <w:rsid w:val="00684087"/>
    <w:rsid w:val="00684FFD"/>
    <w:rsid w:val="00685906"/>
    <w:rsid w:val="00686D84"/>
    <w:rsid w:val="00687ED0"/>
    <w:rsid w:val="0069025C"/>
    <w:rsid w:val="0069103D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975ED"/>
    <w:rsid w:val="0069796C"/>
    <w:rsid w:val="006A08D9"/>
    <w:rsid w:val="006A1106"/>
    <w:rsid w:val="006A1535"/>
    <w:rsid w:val="006A1DA8"/>
    <w:rsid w:val="006A2036"/>
    <w:rsid w:val="006A294F"/>
    <w:rsid w:val="006A2B9C"/>
    <w:rsid w:val="006A33F7"/>
    <w:rsid w:val="006A399A"/>
    <w:rsid w:val="006A4426"/>
    <w:rsid w:val="006A4588"/>
    <w:rsid w:val="006A6432"/>
    <w:rsid w:val="006A7E9D"/>
    <w:rsid w:val="006B0AEA"/>
    <w:rsid w:val="006B1F55"/>
    <w:rsid w:val="006B205E"/>
    <w:rsid w:val="006B228B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568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B8F"/>
    <w:rsid w:val="006E3E99"/>
    <w:rsid w:val="006E59ED"/>
    <w:rsid w:val="006E6A39"/>
    <w:rsid w:val="006E7FF6"/>
    <w:rsid w:val="006F0F74"/>
    <w:rsid w:val="006F19E3"/>
    <w:rsid w:val="006F2269"/>
    <w:rsid w:val="006F391C"/>
    <w:rsid w:val="006F3AE8"/>
    <w:rsid w:val="006F48BC"/>
    <w:rsid w:val="006F49F0"/>
    <w:rsid w:val="006F4BB8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039"/>
    <w:rsid w:val="007113C7"/>
    <w:rsid w:val="00713557"/>
    <w:rsid w:val="00713658"/>
    <w:rsid w:val="00713DB4"/>
    <w:rsid w:val="007175EC"/>
    <w:rsid w:val="00720087"/>
    <w:rsid w:val="00721B9D"/>
    <w:rsid w:val="007235AA"/>
    <w:rsid w:val="00724A37"/>
    <w:rsid w:val="00725A39"/>
    <w:rsid w:val="00726549"/>
    <w:rsid w:val="0072665D"/>
    <w:rsid w:val="007267CD"/>
    <w:rsid w:val="00726FCA"/>
    <w:rsid w:val="00727FA1"/>
    <w:rsid w:val="00733964"/>
    <w:rsid w:val="00733C2C"/>
    <w:rsid w:val="00734095"/>
    <w:rsid w:val="007355D6"/>
    <w:rsid w:val="00735687"/>
    <w:rsid w:val="00735B7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0B3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5FE"/>
    <w:rsid w:val="00757AC2"/>
    <w:rsid w:val="00757B19"/>
    <w:rsid w:val="0076062D"/>
    <w:rsid w:val="00761D2F"/>
    <w:rsid w:val="00761DA4"/>
    <w:rsid w:val="00762D82"/>
    <w:rsid w:val="00763063"/>
    <w:rsid w:val="00763D94"/>
    <w:rsid w:val="00764421"/>
    <w:rsid w:val="00764EE6"/>
    <w:rsid w:val="00765AB9"/>
    <w:rsid w:val="00766301"/>
    <w:rsid w:val="0076632E"/>
    <w:rsid w:val="0076649E"/>
    <w:rsid w:val="00767F93"/>
    <w:rsid w:val="007706D9"/>
    <w:rsid w:val="00770ABE"/>
    <w:rsid w:val="00770C3B"/>
    <w:rsid w:val="00771356"/>
    <w:rsid w:val="0077275E"/>
    <w:rsid w:val="007728F1"/>
    <w:rsid w:val="0077299D"/>
    <w:rsid w:val="0077448C"/>
    <w:rsid w:val="0077468B"/>
    <w:rsid w:val="007754D9"/>
    <w:rsid w:val="00775826"/>
    <w:rsid w:val="00776DCE"/>
    <w:rsid w:val="007770DB"/>
    <w:rsid w:val="00780BBA"/>
    <w:rsid w:val="007831A4"/>
    <w:rsid w:val="007836C3"/>
    <w:rsid w:val="007845BC"/>
    <w:rsid w:val="00785A1D"/>
    <w:rsid w:val="0078761E"/>
    <w:rsid w:val="00790691"/>
    <w:rsid w:val="007906E4"/>
    <w:rsid w:val="00790DD5"/>
    <w:rsid w:val="00791733"/>
    <w:rsid w:val="00791D48"/>
    <w:rsid w:val="00792227"/>
    <w:rsid w:val="007923DD"/>
    <w:rsid w:val="007929DE"/>
    <w:rsid w:val="007934DD"/>
    <w:rsid w:val="00794409"/>
    <w:rsid w:val="00794AAF"/>
    <w:rsid w:val="00795090"/>
    <w:rsid w:val="00795FB7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0BE8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B5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9A2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04C0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6FD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14B"/>
    <w:rsid w:val="00840657"/>
    <w:rsid w:val="00841121"/>
    <w:rsid w:val="0084158F"/>
    <w:rsid w:val="00842622"/>
    <w:rsid w:val="0084328C"/>
    <w:rsid w:val="00843832"/>
    <w:rsid w:val="00844FB5"/>
    <w:rsid w:val="00845D0F"/>
    <w:rsid w:val="00846A86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4E40"/>
    <w:rsid w:val="00855787"/>
    <w:rsid w:val="00856C2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55B"/>
    <w:rsid w:val="0087476B"/>
    <w:rsid w:val="00874B7C"/>
    <w:rsid w:val="00875533"/>
    <w:rsid w:val="0087669C"/>
    <w:rsid w:val="00877260"/>
    <w:rsid w:val="008773E1"/>
    <w:rsid w:val="008800B2"/>
    <w:rsid w:val="00880938"/>
    <w:rsid w:val="00880C72"/>
    <w:rsid w:val="00880E96"/>
    <w:rsid w:val="0088161F"/>
    <w:rsid w:val="00881721"/>
    <w:rsid w:val="00881764"/>
    <w:rsid w:val="008821FC"/>
    <w:rsid w:val="008822CA"/>
    <w:rsid w:val="0088297A"/>
    <w:rsid w:val="00882B1D"/>
    <w:rsid w:val="00882DD3"/>
    <w:rsid w:val="008849BF"/>
    <w:rsid w:val="00886564"/>
    <w:rsid w:val="00887CAF"/>
    <w:rsid w:val="00890D49"/>
    <w:rsid w:val="008910A8"/>
    <w:rsid w:val="0089167A"/>
    <w:rsid w:val="00891C78"/>
    <w:rsid w:val="00893C48"/>
    <w:rsid w:val="00893D6B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4871"/>
    <w:rsid w:val="008A4C56"/>
    <w:rsid w:val="008A6446"/>
    <w:rsid w:val="008A7DFA"/>
    <w:rsid w:val="008B0811"/>
    <w:rsid w:val="008B2AE2"/>
    <w:rsid w:val="008B2FD9"/>
    <w:rsid w:val="008B37A4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325"/>
    <w:rsid w:val="008C24FF"/>
    <w:rsid w:val="008C4027"/>
    <w:rsid w:val="008C417C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227E"/>
    <w:rsid w:val="008F241C"/>
    <w:rsid w:val="008F3C3E"/>
    <w:rsid w:val="008F3E33"/>
    <w:rsid w:val="008F50AF"/>
    <w:rsid w:val="008F61CB"/>
    <w:rsid w:val="008F671C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3C8E"/>
    <w:rsid w:val="009067CF"/>
    <w:rsid w:val="00906E10"/>
    <w:rsid w:val="00907101"/>
    <w:rsid w:val="00907840"/>
    <w:rsid w:val="009100FA"/>
    <w:rsid w:val="00911A48"/>
    <w:rsid w:val="009120ED"/>
    <w:rsid w:val="00912429"/>
    <w:rsid w:val="00913000"/>
    <w:rsid w:val="009130AF"/>
    <w:rsid w:val="0091322B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24A2"/>
    <w:rsid w:val="0092374D"/>
    <w:rsid w:val="0092437E"/>
    <w:rsid w:val="009255CD"/>
    <w:rsid w:val="00925776"/>
    <w:rsid w:val="00925E3B"/>
    <w:rsid w:val="00926BE3"/>
    <w:rsid w:val="00926BFD"/>
    <w:rsid w:val="009271DD"/>
    <w:rsid w:val="009311EA"/>
    <w:rsid w:val="00931BD9"/>
    <w:rsid w:val="00932986"/>
    <w:rsid w:val="00932F91"/>
    <w:rsid w:val="00933069"/>
    <w:rsid w:val="00933D23"/>
    <w:rsid w:val="00933F63"/>
    <w:rsid w:val="009343BB"/>
    <w:rsid w:val="00934CE6"/>
    <w:rsid w:val="00935C0B"/>
    <w:rsid w:val="009364AE"/>
    <w:rsid w:val="00936845"/>
    <w:rsid w:val="00937981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2DC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75EA0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6669"/>
    <w:rsid w:val="00987057"/>
    <w:rsid w:val="009910A8"/>
    <w:rsid w:val="009915D8"/>
    <w:rsid w:val="00991836"/>
    <w:rsid w:val="00991A5C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0D38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5083"/>
    <w:rsid w:val="009C572C"/>
    <w:rsid w:val="009C6098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D6B25"/>
    <w:rsid w:val="009E0509"/>
    <w:rsid w:val="009E19C7"/>
    <w:rsid w:val="009E382A"/>
    <w:rsid w:val="009E3AB0"/>
    <w:rsid w:val="009E3BAC"/>
    <w:rsid w:val="009E4822"/>
    <w:rsid w:val="009E51EA"/>
    <w:rsid w:val="009E6026"/>
    <w:rsid w:val="009E691D"/>
    <w:rsid w:val="009E76FA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293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2E7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9E0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1F46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37C"/>
    <w:rsid w:val="00A40AD6"/>
    <w:rsid w:val="00A40BB0"/>
    <w:rsid w:val="00A414A3"/>
    <w:rsid w:val="00A41B56"/>
    <w:rsid w:val="00A422F5"/>
    <w:rsid w:val="00A435F9"/>
    <w:rsid w:val="00A44C1D"/>
    <w:rsid w:val="00A44E81"/>
    <w:rsid w:val="00A44F26"/>
    <w:rsid w:val="00A461F7"/>
    <w:rsid w:val="00A4661E"/>
    <w:rsid w:val="00A46FE2"/>
    <w:rsid w:val="00A5199C"/>
    <w:rsid w:val="00A51FC1"/>
    <w:rsid w:val="00A529B1"/>
    <w:rsid w:val="00A5473B"/>
    <w:rsid w:val="00A55371"/>
    <w:rsid w:val="00A55975"/>
    <w:rsid w:val="00A55989"/>
    <w:rsid w:val="00A564C6"/>
    <w:rsid w:val="00A5796C"/>
    <w:rsid w:val="00A57AE1"/>
    <w:rsid w:val="00A602DA"/>
    <w:rsid w:val="00A603B0"/>
    <w:rsid w:val="00A60BDF"/>
    <w:rsid w:val="00A61781"/>
    <w:rsid w:val="00A62BE2"/>
    <w:rsid w:val="00A62EC0"/>
    <w:rsid w:val="00A637E2"/>
    <w:rsid w:val="00A63B8A"/>
    <w:rsid w:val="00A64A69"/>
    <w:rsid w:val="00A65629"/>
    <w:rsid w:val="00A656B0"/>
    <w:rsid w:val="00A678DF"/>
    <w:rsid w:val="00A700EC"/>
    <w:rsid w:val="00A7169D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77C47"/>
    <w:rsid w:val="00A8049C"/>
    <w:rsid w:val="00A81141"/>
    <w:rsid w:val="00A819D6"/>
    <w:rsid w:val="00A81B6A"/>
    <w:rsid w:val="00A828F3"/>
    <w:rsid w:val="00A82BF9"/>
    <w:rsid w:val="00A8388F"/>
    <w:rsid w:val="00A84612"/>
    <w:rsid w:val="00A84DCC"/>
    <w:rsid w:val="00A8519D"/>
    <w:rsid w:val="00A85B3F"/>
    <w:rsid w:val="00A870AD"/>
    <w:rsid w:val="00A87AF9"/>
    <w:rsid w:val="00A908EA"/>
    <w:rsid w:val="00A936A0"/>
    <w:rsid w:val="00A944C3"/>
    <w:rsid w:val="00A94EF7"/>
    <w:rsid w:val="00A952EE"/>
    <w:rsid w:val="00A95AEB"/>
    <w:rsid w:val="00A96173"/>
    <w:rsid w:val="00A96622"/>
    <w:rsid w:val="00AA0500"/>
    <w:rsid w:val="00AA0CDF"/>
    <w:rsid w:val="00AA178D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6F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083B"/>
    <w:rsid w:val="00AF30E6"/>
    <w:rsid w:val="00AF3269"/>
    <w:rsid w:val="00AF3B9B"/>
    <w:rsid w:val="00AF476D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8A6"/>
    <w:rsid w:val="00B06910"/>
    <w:rsid w:val="00B06C51"/>
    <w:rsid w:val="00B06D11"/>
    <w:rsid w:val="00B071C0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422"/>
    <w:rsid w:val="00B15EBA"/>
    <w:rsid w:val="00B1793A"/>
    <w:rsid w:val="00B205EE"/>
    <w:rsid w:val="00B20C0F"/>
    <w:rsid w:val="00B20FAB"/>
    <w:rsid w:val="00B21917"/>
    <w:rsid w:val="00B21EF0"/>
    <w:rsid w:val="00B22CB7"/>
    <w:rsid w:val="00B2375A"/>
    <w:rsid w:val="00B24224"/>
    <w:rsid w:val="00B2434E"/>
    <w:rsid w:val="00B254DF"/>
    <w:rsid w:val="00B26C8E"/>
    <w:rsid w:val="00B30E76"/>
    <w:rsid w:val="00B33619"/>
    <w:rsid w:val="00B337E9"/>
    <w:rsid w:val="00B33B83"/>
    <w:rsid w:val="00B34048"/>
    <w:rsid w:val="00B356C5"/>
    <w:rsid w:val="00B36358"/>
    <w:rsid w:val="00B373EF"/>
    <w:rsid w:val="00B37620"/>
    <w:rsid w:val="00B40C15"/>
    <w:rsid w:val="00B411F6"/>
    <w:rsid w:val="00B43BF2"/>
    <w:rsid w:val="00B44A05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57C25"/>
    <w:rsid w:val="00B601FA"/>
    <w:rsid w:val="00B604D2"/>
    <w:rsid w:val="00B60C5B"/>
    <w:rsid w:val="00B623C0"/>
    <w:rsid w:val="00B6248A"/>
    <w:rsid w:val="00B64832"/>
    <w:rsid w:val="00B6502E"/>
    <w:rsid w:val="00B65919"/>
    <w:rsid w:val="00B6695D"/>
    <w:rsid w:val="00B66DA2"/>
    <w:rsid w:val="00B66E85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51F1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A6349"/>
    <w:rsid w:val="00BA68AA"/>
    <w:rsid w:val="00BB09B3"/>
    <w:rsid w:val="00BB2129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ABC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C13"/>
    <w:rsid w:val="00BF6E42"/>
    <w:rsid w:val="00BF701A"/>
    <w:rsid w:val="00BF794A"/>
    <w:rsid w:val="00C003E6"/>
    <w:rsid w:val="00C006E2"/>
    <w:rsid w:val="00C00C29"/>
    <w:rsid w:val="00C01218"/>
    <w:rsid w:val="00C0344B"/>
    <w:rsid w:val="00C03BEF"/>
    <w:rsid w:val="00C04074"/>
    <w:rsid w:val="00C04468"/>
    <w:rsid w:val="00C04715"/>
    <w:rsid w:val="00C0497A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4BC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4F6E"/>
    <w:rsid w:val="00C36264"/>
    <w:rsid w:val="00C36D40"/>
    <w:rsid w:val="00C419A6"/>
    <w:rsid w:val="00C42D2E"/>
    <w:rsid w:val="00C43515"/>
    <w:rsid w:val="00C44A6A"/>
    <w:rsid w:val="00C456D7"/>
    <w:rsid w:val="00C45772"/>
    <w:rsid w:val="00C45DFE"/>
    <w:rsid w:val="00C45FE7"/>
    <w:rsid w:val="00C4733D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A85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687"/>
    <w:rsid w:val="00C65EA4"/>
    <w:rsid w:val="00C66221"/>
    <w:rsid w:val="00C668B5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5036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42B3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495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B61A3"/>
    <w:rsid w:val="00CC0355"/>
    <w:rsid w:val="00CC0357"/>
    <w:rsid w:val="00CC06DB"/>
    <w:rsid w:val="00CC0725"/>
    <w:rsid w:val="00CC1227"/>
    <w:rsid w:val="00CC1316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1365"/>
    <w:rsid w:val="00CD40AC"/>
    <w:rsid w:val="00CD417B"/>
    <w:rsid w:val="00CD4802"/>
    <w:rsid w:val="00CD4CD9"/>
    <w:rsid w:val="00CD5301"/>
    <w:rsid w:val="00CD535A"/>
    <w:rsid w:val="00CD5623"/>
    <w:rsid w:val="00CD6F4D"/>
    <w:rsid w:val="00CD72EA"/>
    <w:rsid w:val="00CE001A"/>
    <w:rsid w:val="00CE098E"/>
    <w:rsid w:val="00CE19E4"/>
    <w:rsid w:val="00CE31C7"/>
    <w:rsid w:val="00CE32CE"/>
    <w:rsid w:val="00CE5232"/>
    <w:rsid w:val="00CE5579"/>
    <w:rsid w:val="00CE5CAB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5A44"/>
    <w:rsid w:val="00CF5D67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5E75"/>
    <w:rsid w:val="00D0605F"/>
    <w:rsid w:val="00D10FDC"/>
    <w:rsid w:val="00D11C4A"/>
    <w:rsid w:val="00D12BEA"/>
    <w:rsid w:val="00D135D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01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6DBA"/>
    <w:rsid w:val="00D26E53"/>
    <w:rsid w:val="00D30DB6"/>
    <w:rsid w:val="00D3149F"/>
    <w:rsid w:val="00D31DF5"/>
    <w:rsid w:val="00D33387"/>
    <w:rsid w:val="00D33CE6"/>
    <w:rsid w:val="00D35115"/>
    <w:rsid w:val="00D35B3C"/>
    <w:rsid w:val="00D368E5"/>
    <w:rsid w:val="00D373D6"/>
    <w:rsid w:val="00D37EBE"/>
    <w:rsid w:val="00D37FC7"/>
    <w:rsid w:val="00D409FE"/>
    <w:rsid w:val="00D40C9F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443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3538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1DB7"/>
    <w:rsid w:val="00D72C85"/>
    <w:rsid w:val="00D735AB"/>
    <w:rsid w:val="00D74894"/>
    <w:rsid w:val="00D7669C"/>
    <w:rsid w:val="00D767C5"/>
    <w:rsid w:val="00D76B09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6705"/>
    <w:rsid w:val="00D872CE"/>
    <w:rsid w:val="00D873B5"/>
    <w:rsid w:val="00D877CB"/>
    <w:rsid w:val="00D90222"/>
    <w:rsid w:val="00D90384"/>
    <w:rsid w:val="00D91939"/>
    <w:rsid w:val="00D91B4E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7E5"/>
    <w:rsid w:val="00DC68B0"/>
    <w:rsid w:val="00DC6975"/>
    <w:rsid w:val="00DD07BF"/>
    <w:rsid w:val="00DD0F91"/>
    <w:rsid w:val="00DD1298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3D84"/>
    <w:rsid w:val="00DE50EA"/>
    <w:rsid w:val="00DE5264"/>
    <w:rsid w:val="00DE5938"/>
    <w:rsid w:val="00DE6507"/>
    <w:rsid w:val="00DE6EA0"/>
    <w:rsid w:val="00DE6FDA"/>
    <w:rsid w:val="00DE7438"/>
    <w:rsid w:val="00DE7BFE"/>
    <w:rsid w:val="00DE7CAB"/>
    <w:rsid w:val="00DE7E15"/>
    <w:rsid w:val="00DF004C"/>
    <w:rsid w:val="00DF085F"/>
    <w:rsid w:val="00DF08EC"/>
    <w:rsid w:val="00DF08F2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27BBE"/>
    <w:rsid w:val="00E30741"/>
    <w:rsid w:val="00E307C8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5A0"/>
    <w:rsid w:val="00E43871"/>
    <w:rsid w:val="00E43A75"/>
    <w:rsid w:val="00E4478F"/>
    <w:rsid w:val="00E447C1"/>
    <w:rsid w:val="00E4498C"/>
    <w:rsid w:val="00E44F5D"/>
    <w:rsid w:val="00E4554F"/>
    <w:rsid w:val="00E45B44"/>
    <w:rsid w:val="00E45B77"/>
    <w:rsid w:val="00E47929"/>
    <w:rsid w:val="00E5020C"/>
    <w:rsid w:val="00E504C9"/>
    <w:rsid w:val="00E52B6C"/>
    <w:rsid w:val="00E53CC5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8F7"/>
    <w:rsid w:val="00E63D86"/>
    <w:rsid w:val="00E676B2"/>
    <w:rsid w:val="00E71AA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770E2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885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13B"/>
    <w:rsid w:val="00ED4660"/>
    <w:rsid w:val="00ED4FE5"/>
    <w:rsid w:val="00ED60A4"/>
    <w:rsid w:val="00ED6AAF"/>
    <w:rsid w:val="00ED6E43"/>
    <w:rsid w:val="00ED7509"/>
    <w:rsid w:val="00ED7E37"/>
    <w:rsid w:val="00EE148E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09F"/>
    <w:rsid w:val="00EF2F37"/>
    <w:rsid w:val="00EF37A4"/>
    <w:rsid w:val="00EF4C63"/>
    <w:rsid w:val="00EF4F00"/>
    <w:rsid w:val="00EF56F1"/>
    <w:rsid w:val="00EF5F97"/>
    <w:rsid w:val="00EF72DB"/>
    <w:rsid w:val="00F000E2"/>
    <w:rsid w:val="00F00495"/>
    <w:rsid w:val="00F008D8"/>
    <w:rsid w:val="00F00AA9"/>
    <w:rsid w:val="00F00BB5"/>
    <w:rsid w:val="00F00D09"/>
    <w:rsid w:val="00F00E8E"/>
    <w:rsid w:val="00F01570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2AE7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52C"/>
    <w:rsid w:val="00F22B6E"/>
    <w:rsid w:val="00F230FC"/>
    <w:rsid w:val="00F23A12"/>
    <w:rsid w:val="00F24216"/>
    <w:rsid w:val="00F250F0"/>
    <w:rsid w:val="00F25BDE"/>
    <w:rsid w:val="00F267F8"/>
    <w:rsid w:val="00F27C35"/>
    <w:rsid w:val="00F30FC2"/>
    <w:rsid w:val="00F31396"/>
    <w:rsid w:val="00F315A5"/>
    <w:rsid w:val="00F31AF5"/>
    <w:rsid w:val="00F33117"/>
    <w:rsid w:val="00F33135"/>
    <w:rsid w:val="00F33EDF"/>
    <w:rsid w:val="00F34154"/>
    <w:rsid w:val="00F34C11"/>
    <w:rsid w:val="00F358D3"/>
    <w:rsid w:val="00F35ABC"/>
    <w:rsid w:val="00F36ADD"/>
    <w:rsid w:val="00F373A8"/>
    <w:rsid w:val="00F37C78"/>
    <w:rsid w:val="00F404F1"/>
    <w:rsid w:val="00F40DC9"/>
    <w:rsid w:val="00F420F5"/>
    <w:rsid w:val="00F42258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80D"/>
    <w:rsid w:val="00F52A81"/>
    <w:rsid w:val="00F52A99"/>
    <w:rsid w:val="00F52FE3"/>
    <w:rsid w:val="00F532CF"/>
    <w:rsid w:val="00F53E93"/>
    <w:rsid w:val="00F53F4A"/>
    <w:rsid w:val="00F5463C"/>
    <w:rsid w:val="00F55400"/>
    <w:rsid w:val="00F5543A"/>
    <w:rsid w:val="00F55487"/>
    <w:rsid w:val="00F56BFB"/>
    <w:rsid w:val="00F56C2C"/>
    <w:rsid w:val="00F575E3"/>
    <w:rsid w:val="00F57FBC"/>
    <w:rsid w:val="00F57FD7"/>
    <w:rsid w:val="00F60575"/>
    <w:rsid w:val="00F60AAE"/>
    <w:rsid w:val="00F60DD6"/>
    <w:rsid w:val="00F60E55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31"/>
    <w:rsid w:val="00F70BDF"/>
    <w:rsid w:val="00F710E9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87930"/>
    <w:rsid w:val="00F9261A"/>
    <w:rsid w:val="00F93036"/>
    <w:rsid w:val="00F930AA"/>
    <w:rsid w:val="00F933E9"/>
    <w:rsid w:val="00F9359E"/>
    <w:rsid w:val="00F93DF1"/>
    <w:rsid w:val="00F943C1"/>
    <w:rsid w:val="00F94B41"/>
    <w:rsid w:val="00F94F4E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3B21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6B3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16C4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49D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922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51BA"/>
    <w:rsid w:val="00FD5E60"/>
    <w:rsid w:val="00FD63A5"/>
    <w:rsid w:val="00FD642A"/>
    <w:rsid w:val="00FD6698"/>
    <w:rsid w:val="00FD7577"/>
    <w:rsid w:val="00FD7CB6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EEDAD3EE-A9C6-4FF3-B062-37DF9E6D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907101"/>
    <w:pPr>
      <w:tabs>
        <w:tab w:val="left" w:pos="1050"/>
        <w:tab w:val="right" w:leader="dot" w:pos="9010"/>
      </w:tabs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2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60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50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ools.ietf.org/html/rfc1738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BDFAC-3755-4AFA-B8D1-6D532932B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1378</TotalTime>
  <Pages>45</Pages>
  <Words>4313</Words>
  <Characters>24589</Characters>
  <Application>Microsoft Office Word</Application>
  <DocSecurity>0</DocSecurity>
  <Lines>204</Lines>
  <Paragraphs>57</Paragraphs>
  <ScaleCrop>false</ScaleCrop>
  <Company>cplatform</Company>
  <LinksUpToDate>false</LinksUpToDate>
  <CharactersWithSpaces>28845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91</cp:revision>
  <cp:lastPrinted>2011-07-04T09:26:00Z</cp:lastPrinted>
  <dcterms:created xsi:type="dcterms:W3CDTF">2013-12-30T03:48:00Z</dcterms:created>
  <dcterms:modified xsi:type="dcterms:W3CDTF">2014-04-14T09:12:00Z</dcterms:modified>
</cp:coreProperties>
</file>