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20473A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新商城</w:t>
      </w:r>
      <w:r w:rsidR="008C2A75">
        <w:rPr>
          <w:rFonts w:ascii="微软雅黑" w:eastAsia="微软雅黑" w:hAnsi="微软雅黑" w:hint="eastAsia"/>
          <w:sz w:val="52"/>
        </w:rPr>
        <w:t>用户</w:t>
      </w:r>
      <w:r w:rsidR="00FA08B1">
        <w:rPr>
          <w:rFonts w:ascii="微软雅黑" w:eastAsia="微软雅黑" w:hAnsi="微软雅黑" w:hint="eastAsia"/>
          <w:sz w:val="52"/>
        </w:rPr>
        <w:t>数据</w:t>
      </w:r>
      <w:r>
        <w:rPr>
          <w:rFonts w:ascii="微软雅黑" w:eastAsia="微软雅黑" w:hAnsi="微软雅黑" w:hint="eastAsia"/>
          <w:sz w:val="52"/>
        </w:rPr>
        <w:t>接口</w:t>
      </w:r>
      <w:r>
        <w:rPr>
          <w:rFonts w:ascii="微软雅黑" w:eastAsia="微软雅黑" w:hAnsi="微软雅黑"/>
          <w:sz w:val="52"/>
        </w:rPr>
        <w:t>规范</w:t>
      </w:r>
    </w:p>
    <w:p w:rsidR="00AB5ED8" w:rsidRPr="0020473A" w:rsidRDefault="002E0D28" w:rsidP="002E0D2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V</w:t>
      </w:r>
      <w:r w:rsidR="005E135E" w:rsidRPr="0020473A">
        <w:rPr>
          <w:rFonts w:ascii="微软雅黑" w:eastAsia="微软雅黑" w:hAnsi="微软雅黑" w:hint="eastAsia"/>
        </w:rPr>
        <w:t>0</w:t>
      </w:r>
      <w:r w:rsidRPr="0020473A">
        <w:rPr>
          <w:rFonts w:ascii="微软雅黑" w:eastAsia="微软雅黑" w:hAnsi="微软雅黑"/>
        </w:rPr>
        <w:t>.</w:t>
      </w:r>
      <w:r w:rsidR="005C05B5">
        <w:rPr>
          <w:rFonts w:ascii="微软雅黑" w:eastAsia="微软雅黑" w:hAnsi="微软雅黑"/>
        </w:rPr>
        <w:t>2</w:t>
      </w:r>
      <w:r w:rsidR="00112368">
        <w:rPr>
          <w:rFonts w:ascii="微软雅黑" w:eastAsia="微软雅黑" w:hAnsi="微软雅黑" w:hint="eastAsia"/>
        </w:rPr>
        <w:t>.</w:t>
      </w:r>
      <w:r w:rsidR="008A3551">
        <w:rPr>
          <w:rFonts w:ascii="微软雅黑" w:eastAsia="微软雅黑" w:hAnsi="微软雅黑"/>
        </w:rPr>
        <w:t>4</w:t>
      </w: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8C2A75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苏州</w:t>
      </w:r>
      <w:r w:rsidR="00AB5ED8" w:rsidRPr="0020473A">
        <w:rPr>
          <w:rFonts w:ascii="微软雅黑" w:eastAsia="微软雅黑" w:hAnsi="微软雅黑" w:hint="eastAsia"/>
        </w:rPr>
        <w:t>宽连</w:t>
      </w:r>
      <w:r>
        <w:rPr>
          <w:rFonts w:ascii="微软雅黑" w:eastAsia="微软雅黑" w:hAnsi="微软雅黑" w:hint="eastAsia"/>
        </w:rPr>
        <w:t>信息技术</w:t>
      </w:r>
      <w:r w:rsidR="00AB5ED8" w:rsidRPr="0020473A">
        <w:rPr>
          <w:rFonts w:ascii="微软雅黑" w:eastAsia="微软雅黑" w:hAnsi="微软雅黑" w:hint="eastAsia"/>
        </w:rPr>
        <w:t>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8C2A75">
        <w:rPr>
          <w:rFonts w:ascii="微软雅黑" w:eastAsia="微软雅黑" w:hAnsi="微软雅黑"/>
        </w:rPr>
        <w:t>4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</w:t>
      </w:r>
      <w:r w:rsidR="008C2A75">
        <w:rPr>
          <w:rFonts w:ascii="微软雅黑" w:eastAsia="微软雅黑" w:hAnsi="微软雅黑"/>
        </w:rPr>
        <w:t>1</w:t>
      </w:r>
      <w:r w:rsidRPr="0020473A">
        <w:rPr>
          <w:rFonts w:ascii="微软雅黑" w:eastAsia="微软雅黑" w:hAnsi="微软雅黑"/>
        </w:rPr>
        <w:t>-</w:t>
      </w:r>
      <w:r w:rsidR="008C2A75">
        <w:rPr>
          <w:rFonts w:ascii="微软雅黑" w:eastAsia="微软雅黑" w:hAnsi="微软雅黑"/>
        </w:rPr>
        <w:t>27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4D44CF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20473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V</w:t>
            </w:r>
            <w:r w:rsidR="00F60575" w:rsidRPr="0020473A">
              <w:rPr>
                <w:rFonts w:ascii="微软雅黑" w:eastAsia="微软雅黑" w:hAnsi="微软雅黑" w:hint="eastAsia"/>
              </w:rPr>
              <w:t>0</w:t>
            </w:r>
            <w:r w:rsidRPr="0020473A">
              <w:rPr>
                <w:rFonts w:ascii="微软雅黑" w:eastAsia="微软雅黑" w:hAnsi="微软雅黑" w:hint="eastAsia"/>
              </w:rPr>
              <w:t>.</w:t>
            </w:r>
            <w:r w:rsidR="0020473A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20473A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30758A" w:rsidP="004F629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/>
              </w:rPr>
              <w:t>201</w:t>
            </w:r>
            <w:r w:rsidR="004F6294">
              <w:rPr>
                <w:rFonts w:ascii="微软雅黑" w:eastAsia="微软雅黑" w:hAnsi="微软雅黑"/>
              </w:rPr>
              <w:t>4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0</w:t>
            </w:r>
            <w:r w:rsidR="004F6294">
              <w:rPr>
                <w:rFonts w:ascii="微软雅黑" w:eastAsia="微软雅黑" w:hAnsi="微软雅黑"/>
              </w:rPr>
              <w:t>1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="004F6294">
              <w:rPr>
                <w:rFonts w:ascii="微软雅黑" w:eastAsia="微软雅黑" w:hAnsi="微软雅黑"/>
              </w:rPr>
              <w:t>27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创建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C05B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C05B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C05B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2014-02-10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C05B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</w:t>
            </w:r>
            <w:r>
              <w:rPr>
                <w:rFonts w:ascii="微软雅黑" w:eastAsia="微软雅黑" w:hAnsi="微软雅黑"/>
              </w:rPr>
              <w:t>验密接口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 w:rsidP="0034717D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CE7BE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0.2.1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CE7BE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CE7BEC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CE7BEC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增加子注册</w:t>
            </w:r>
            <w:r>
              <w:rPr>
                <w:rFonts w:ascii="微软雅黑" w:eastAsia="微软雅黑" w:hAnsi="微软雅黑"/>
              </w:rPr>
              <w:t>来源、头像</w:t>
            </w:r>
            <w:r>
              <w:rPr>
                <w:rFonts w:ascii="微软雅黑" w:eastAsia="微软雅黑" w:hAnsi="微软雅黑" w:hint="eastAsia"/>
              </w:rPr>
              <w:t>字段</w:t>
            </w:r>
            <w:r>
              <w:rPr>
                <w:rFonts w:ascii="微软雅黑" w:eastAsia="微软雅黑" w:hAnsi="微软雅黑"/>
              </w:rPr>
              <w:t>定义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CE7BEC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0659DA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0.2.3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-02-25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会员</w:t>
            </w:r>
            <w:r>
              <w:rPr>
                <w:rFonts w:ascii="微软雅黑" w:eastAsia="微软雅黑" w:hAnsi="微软雅黑"/>
              </w:rPr>
              <w:t>注册返回注册成功的用户信息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0659DA" w:rsidRDefault="000659DA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0659DA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8A3551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v0.2.4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8A3551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8A3551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-03-12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8A3551" w:rsidP="008A3551">
            <w:pPr>
              <w:pStyle w:val="af2"/>
              <w:ind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会员信息返回</w:t>
            </w:r>
            <w:r>
              <w:rPr>
                <w:rFonts w:ascii="微软雅黑" w:eastAsia="微软雅黑" w:hAnsi="微软雅黑"/>
              </w:rPr>
              <w:t>项目变更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8A3551" w:rsidRDefault="008A3551" w:rsidP="009C3AB5">
            <w:pPr>
              <w:pStyle w:val="af2"/>
              <w:ind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对于</w:t>
            </w:r>
            <w:r>
              <w:rPr>
                <w:rFonts w:ascii="微软雅黑" w:eastAsia="微软雅黑" w:hAnsi="微软雅黑"/>
              </w:rPr>
              <w:t>手机有</w:t>
            </w:r>
            <w:r>
              <w:rPr>
                <w:rFonts w:ascii="微软雅黑" w:eastAsia="微软雅黑" w:hAnsi="微软雅黑" w:hint="eastAsia"/>
              </w:rPr>
              <w:t>定制</w:t>
            </w:r>
            <w:r>
              <w:rPr>
                <w:rFonts w:ascii="微软雅黑" w:eastAsia="微软雅黑" w:hAnsi="微软雅黑"/>
              </w:rPr>
              <w:t>关系</w:t>
            </w:r>
            <w:r>
              <w:rPr>
                <w:rFonts w:ascii="微软雅黑" w:eastAsia="微软雅黑" w:hAnsi="微软雅黑" w:hint="eastAsia"/>
              </w:rPr>
              <w:t>的</w:t>
            </w:r>
            <w:r>
              <w:rPr>
                <w:rFonts w:ascii="微软雅黑" w:eastAsia="微软雅黑" w:hAnsi="微软雅黑"/>
              </w:rPr>
              <w:t>，</w:t>
            </w:r>
            <w:r>
              <w:rPr>
                <w:rFonts w:ascii="微软雅黑" w:eastAsia="微软雅黑" w:hAnsi="微软雅黑" w:hint="eastAsia"/>
              </w:rPr>
              <w:t>从</w:t>
            </w:r>
            <w:r>
              <w:rPr>
                <w:rFonts w:ascii="微软雅黑" w:eastAsia="微软雅黑" w:hAnsi="微软雅黑"/>
              </w:rPr>
              <w:t>数据表</w:t>
            </w:r>
            <w:r>
              <w:rPr>
                <w:rFonts w:ascii="微软雅黑" w:eastAsia="微软雅黑" w:hAnsi="微软雅黑" w:hint="eastAsia"/>
              </w:rPr>
              <w:t>t_user_custom读取</w:t>
            </w:r>
            <w:r>
              <w:rPr>
                <w:rFonts w:ascii="微软雅黑" w:eastAsia="微软雅黑" w:hAnsi="微软雅黑"/>
              </w:rPr>
              <w:t>，并以</w:t>
            </w:r>
            <w:r>
              <w:rPr>
                <w:rFonts w:ascii="微软雅黑" w:eastAsia="微软雅黑" w:hAnsi="微软雅黑" w:hint="eastAsia"/>
              </w:rPr>
              <w:t>数组</w:t>
            </w:r>
            <w:r w:rsidR="009C3AB5">
              <w:rPr>
                <w:rFonts w:ascii="微软雅黑" w:eastAsia="微软雅黑" w:hAnsi="微软雅黑" w:hint="eastAsia"/>
              </w:rPr>
              <w:t>形式</w:t>
            </w:r>
            <w:r>
              <w:rPr>
                <w:rFonts w:ascii="微软雅黑" w:eastAsia="微软雅黑" w:hAnsi="微软雅黑"/>
              </w:rPr>
              <w:t>返回。</w:t>
            </w:r>
          </w:p>
        </w:tc>
      </w:tr>
      <w:tr w:rsidR="000659DA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9DA" w:rsidRPr="0020473A" w:rsidRDefault="000659DA" w:rsidP="000659DA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</w:tbl>
    <w:p w:rsidR="00F0579B" w:rsidRPr="009C3AB5" w:rsidRDefault="00F0579B" w:rsidP="001E6AF6">
      <w:pPr>
        <w:pStyle w:val="TOC"/>
        <w:jc w:val="center"/>
        <w:rPr>
          <w:rFonts w:ascii="微软雅黑" w:eastAsia="微软雅黑" w:hAnsi="微软雅黑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9C3AB5">
        <w:rPr>
          <w:rFonts w:ascii="微软雅黑" w:eastAsia="微软雅黑" w:hAnsi="微软雅黑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E678AB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82397010" w:history="1">
        <w:r w:rsidR="00E678AB" w:rsidRPr="008E07BB">
          <w:rPr>
            <w:rStyle w:val="ab"/>
            <w:rFonts w:ascii="微软雅黑" w:eastAsia="微软雅黑" w:hAnsi="微软雅黑"/>
            <w:noProof/>
          </w:rPr>
          <w:t>1</w:t>
        </w:r>
        <w:r w:rsidR="00E678A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678AB" w:rsidRPr="008E07BB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E678AB">
          <w:rPr>
            <w:noProof/>
            <w:webHidden/>
          </w:rPr>
          <w:tab/>
        </w:r>
        <w:r w:rsidR="00E678AB">
          <w:rPr>
            <w:noProof/>
            <w:webHidden/>
          </w:rPr>
          <w:fldChar w:fldCharType="begin"/>
        </w:r>
        <w:r w:rsidR="00E678AB">
          <w:rPr>
            <w:noProof/>
            <w:webHidden/>
          </w:rPr>
          <w:instrText xml:space="preserve"> PAGEREF _Toc382397010 \h </w:instrText>
        </w:r>
        <w:r w:rsidR="00E678AB">
          <w:rPr>
            <w:noProof/>
            <w:webHidden/>
          </w:rPr>
        </w:r>
        <w:r w:rsidR="00E678AB">
          <w:rPr>
            <w:noProof/>
            <w:webHidden/>
          </w:rPr>
          <w:fldChar w:fldCharType="separate"/>
        </w:r>
        <w:r w:rsidR="00E678AB">
          <w:rPr>
            <w:noProof/>
            <w:webHidden/>
          </w:rPr>
          <w:t>5</w:t>
        </w:r>
        <w:r w:rsidR="00E678AB"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1" w:history="1">
        <w:r w:rsidRPr="008E07BB">
          <w:rPr>
            <w:rStyle w:val="ab"/>
            <w:rFonts w:ascii="微软雅黑" w:eastAsia="微软雅黑" w:hAnsi="微软雅黑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2" w:history="1">
        <w:r w:rsidRPr="008E07BB">
          <w:rPr>
            <w:rStyle w:val="ab"/>
            <w:rFonts w:ascii="微软雅黑" w:eastAsia="微软雅黑" w:hAnsi="微软雅黑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接口范围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3" w:history="1">
        <w:r w:rsidRPr="008E07BB">
          <w:rPr>
            <w:rStyle w:val="ab"/>
            <w:rFonts w:ascii="微软雅黑" w:eastAsia="微软雅黑" w:hAnsi="微软雅黑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4" w:history="1">
        <w:r w:rsidRPr="008E07BB">
          <w:rPr>
            <w:rStyle w:val="ab"/>
            <w:rFonts w:ascii="微软雅黑" w:eastAsia="微软雅黑" w:hAnsi="微软雅黑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请求</w:t>
        </w:r>
        <w:r w:rsidRPr="008E07BB">
          <w:rPr>
            <w:rStyle w:val="ab"/>
            <w:rFonts w:ascii="微软雅黑" w:eastAsia="微软雅黑" w:hAnsi="微软雅黑"/>
            <w:noProof/>
          </w:rPr>
          <w:t>URL</w:t>
        </w:r>
        <w:r w:rsidRPr="008E07BB">
          <w:rPr>
            <w:rStyle w:val="ab"/>
            <w:rFonts w:ascii="微软雅黑" w:eastAsia="微软雅黑" w:hAnsi="微软雅黑" w:hint="eastAsia"/>
            <w:noProof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5" w:history="1">
        <w:r w:rsidRPr="008E07BB">
          <w:rPr>
            <w:rStyle w:val="ab"/>
            <w:rFonts w:ascii="微软雅黑" w:eastAsia="微软雅黑" w:hAnsi="微软雅黑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6" w:history="1">
        <w:r w:rsidRPr="008E07BB">
          <w:rPr>
            <w:rStyle w:val="ab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hint="eastAsia"/>
            <w:noProof/>
          </w:rPr>
          <w:t>【标准表单】格式示例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7" w:history="1">
        <w:r w:rsidRPr="008E07BB">
          <w:rPr>
            <w:rStyle w:val="ab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hint="eastAsia"/>
            <w:noProof/>
          </w:rPr>
          <w:t>【</w:t>
        </w:r>
        <w:r w:rsidRPr="008E07BB">
          <w:rPr>
            <w:rStyle w:val="ab"/>
            <w:noProof/>
          </w:rPr>
          <w:t>Request Body</w:t>
        </w:r>
        <w:r w:rsidRPr="008E07BB">
          <w:rPr>
            <w:rStyle w:val="ab"/>
            <w:rFonts w:hint="eastAsia"/>
            <w:noProof/>
          </w:rPr>
          <w:t>】格式示例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8" w:history="1">
        <w:r w:rsidRPr="008E07BB">
          <w:rPr>
            <w:rStyle w:val="ab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hint="eastAsia"/>
            <w:noProof/>
          </w:rPr>
          <w:t>返回包数据格式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19" w:history="1">
        <w:r w:rsidRPr="008E07BB">
          <w:rPr>
            <w:rStyle w:val="ab"/>
            <w:rFonts w:ascii="微软雅黑" w:eastAsia="微软雅黑" w:hAnsi="微软雅黑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接口定义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20" w:history="1">
        <w:r w:rsidRPr="008E07BB">
          <w:rPr>
            <w:rStyle w:val="ab"/>
            <w:rFonts w:ascii="微软雅黑" w:eastAsia="微软雅黑" w:hAnsi="微软雅黑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用户相关接口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21" w:history="1">
        <w:r w:rsidRPr="008E07BB">
          <w:rPr>
            <w:rStyle w:val="ab"/>
            <w:rFonts w:ascii="微软雅黑" w:eastAsia="微软雅黑" w:hAnsi="微软雅黑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创建用户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25" w:history="1">
        <w:r w:rsidRPr="008E07BB">
          <w:rPr>
            <w:rStyle w:val="ab"/>
            <w:rFonts w:ascii="微软雅黑" w:eastAsia="微软雅黑" w:hAnsi="微软雅黑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更新用户密码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29" w:history="1">
        <w:r w:rsidRPr="008E07BB">
          <w:rPr>
            <w:rStyle w:val="ab"/>
            <w:rFonts w:ascii="微软雅黑" w:eastAsia="微软雅黑" w:hAnsi="微软雅黑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更新用户邮箱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33" w:history="1">
        <w:r w:rsidRPr="008E07BB">
          <w:rPr>
            <w:rStyle w:val="ab"/>
            <w:rFonts w:ascii="微软雅黑" w:eastAsia="微软雅黑" w:hAnsi="微软雅黑"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更新用户手机号码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37" w:history="1">
        <w:r w:rsidRPr="008E07BB">
          <w:rPr>
            <w:rStyle w:val="ab"/>
            <w:rFonts w:ascii="微软雅黑" w:eastAsia="微软雅黑" w:hAnsi="微软雅黑"/>
            <w:noProof/>
          </w:rPr>
          <w:t>3.1.5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更新用户登录帐号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41" w:history="1">
        <w:r w:rsidRPr="008E07BB">
          <w:rPr>
            <w:rStyle w:val="ab"/>
            <w:rFonts w:ascii="微软雅黑" w:eastAsia="微软雅黑" w:hAnsi="微软雅黑"/>
            <w:noProof/>
          </w:rPr>
          <w:t>3.1.6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更新用户其他信息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45" w:history="1">
        <w:r w:rsidRPr="008E07BB">
          <w:rPr>
            <w:rStyle w:val="ab"/>
            <w:rFonts w:ascii="微软雅黑" w:eastAsia="微软雅黑" w:hAnsi="微软雅黑"/>
            <w:noProof/>
          </w:rPr>
          <w:t>3.1.7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查询用户信息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52" w:history="1">
        <w:r w:rsidRPr="008E07BB">
          <w:rPr>
            <w:rStyle w:val="ab"/>
            <w:rFonts w:ascii="微软雅黑" w:eastAsia="微软雅黑" w:hAnsi="微软雅黑"/>
            <w:noProof/>
          </w:rPr>
          <w:t>3.1.8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验证用户密码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56" w:history="1">
        <w:r w:rsidRPr="008E07BB">
          <w:rPr>
            <w:rStyle w:val="ab"/>
            <w:rFonts w:ascii="微软雅黑" w:eastAsia="微软雅黑" w:hAnsi="微软雅黑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57" w:history="1">
        <w:r w:rsidRPr="008E07BB">
          <w:rPr>
            <w:rStyle w:val="ab"/>
            <w:rFonts w:ascii="微软雅黑" w:eastAsia="微软雅黑" w:hAnsi="微软雅黑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ascii="微软雅黑" w:eastAsia="微软雅黑" w:hAnsi="微软雅黑" w:hint="eastAsia"/>
            <w:noProof/>
          </w:rPr>
          <w:t>服务接口错误码定义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58" w:history="1">
        <w:r w:rsidRPr="008E07BB">
          <w:rPr>
            <w:rStyle w:val="ab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hint="eastAsia"/>
            <w:noProof/>
          </w:rPr>
          <w:t>省编码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78AB" w:rsidRDefault="00E678AB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2397059" w:history="1">
        <w:r w:rsidRPr="008E07BB">
          <w:rPr>
            <w:rStyle w:val="ab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8E07BB">
          <w:rPr>
            <w:rStyle w:val="ab"/>
            <w:rFonts w:hint="eastAsia"/>
            <w:noProof/>
          </w:rPr>
          <w:t>客户端工具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_Toc382397059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lastRenderedPageBreak/>
        <w:br w:type="page"/>
      </w:r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0" w:name="_Toc208651792"/>
      <w:bookmarkStart w:id="1" w:name="_Toc208400687"/>
      <w:bookmarkStart w:id="2" w:name="_Toc208400442"/>
      <w:bookmarkStart w:id="3" w:name="_Toc208395479"/>
      <w:bookmarkStart w:id="4" w:name="_Toc242000277"/>
      <w:bookmarkStart w:id="5" w:name="_Toc382397010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5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6" w:name="_Toc382397011"/>
      <w:r w:rsidRPr="0020473A">
        <w:rPr>
          <w:rFonts w:ascii="微软雅黑" w:eastAsia="微软雅黑" w:hAnsi="微软雅黑" w:hint="eastAsia"/>
        </w:rPr>
        <w:t>目的</w:t>
      </w:r>
      <w:bookmarkEnd w:id="6"/>
    </w:p>
    <w:p w:rsidR="00BD6E62" w:rsidRPr="0020473A" w:rsidRDefault="00BD6E62" w:rsidP="00E17A30">
      <w:pPr>
        <w:pStyle w:val="2"/>
        <w:rPr>
          <w:rFonts w:ascii="微软雅黑" w:eastAsia="微软雅黑" w:hAnsi="微软雅黑"/>
        </w:rPr>
      </w:pPr>
      <w:bookmarkStart w:id="7" w:name="_Toc382397012"/>
      <w:r w:rsidRPr="0020473A">
        <w:rPr>
          <w:rFonts w:ascii="微软雅黑" w:eastAsia="微软雅黑" w:hAnsi="微软雅黑" w:hint="eastAsia"/>
        </w:rPr>
        <w:t>接口范围</w:t>
      </w:r>
      <w:bookmarkEnd w:id="7"/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8" w:name="_Toc382397013"/>
      <w:r w:rsidRPr="0020473A">
        <w:rPr>
          <w:rFonts w:ascii="微软雅黑" w:eastAsia="微软雅黑" w:hAnsi="微软雅黑" w:hint="eastAsia"/>
        </w:rPr>
        <w:t>数据格式</w:t>
      </w:r>
      <w:bookmarkEnd w:id="8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API接口对请求进行处理，对请求回应指定格式的应答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目前各类开放平台一般提供json</w:t>
      </w:r>
      <w:r w:rsidR="00B06C51" w:rsidRPr="0020473A">
        <w:rPr>
          <w:rFonts w:ascii="微软雅黑" w:eastAsia="微软雅黑" w:hAnsi="微软雅黑" w:cs="宋体" w:hint="eastAsia"/>
          <w:color w:val="000000"/>
        </w:rPr>
        <w:t>、</w:t>
      </w:r>
      <w:r w:rsidRPr="0020473A">
        <w:rPr>
          <w:rFonts w:ascii="微软雅黑" w:eastAsia="微软雅黑" w:hAnsi="微软雅黑" w:cs="宋体" w:hint="eastAsia"/>
          <w:color w:val="000000"/>
        </w:rPr>
        <w:t>xml、rpc格式的数据格式，本API接口提供的是json格式数据，将来可考虑支持另外两种数据格式。</w:t>
      </w:r>
    </w:p>
    <w:p w:rsidR="00BC69EA" w:rsidRDefault="00BC69EA" w:rsidP="00BC69EA">
      <w:pPr>
        <w:pStyle w:val="2"/>
        <w:rPr>
          <w:rFonts w:ascii="微软雅黑" w:eastAsia="微软雅黑" w:hAnsi="微软雅黑"/>
        </w:rPr>
      </w:pPr>
      <w:bookmarkStart w:id="9" w:name="_Toc382397014"/>
      <w:r>
        <w:rPr>
          <w:rFonts w:ascii="微软雅黑" w:eastAsia="微软雅黑" w:hAnsi="微软雅黑" w:hint="eastAsia"/>
        </w:rPr>
        <w:t>请求URL</w:t>
      </w:r>
      <w:r>
        <w:rPr>
          <w:rFonts w:ascii="微软雅黑" w:eastAsia="微软雅黑" w:hAnsi="微软雅黑"/>
        </w:rPr>
        <w:t>说明</w:t>
      </w:r>
      <w:bookmarkEnd w:id="9"/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http://[</w:t>
      </w:r>
      <w:r w:rsidR="00257E0B">
        <w:rPr>
          <w:rFonts w:ascii="微软雅黑" w:eastAsia="微软雅黑" w:hAnsi="微软雅黑" w:cs="宋体" w:hint="eastAsia"/>
          <w:color w:val="000000"/>
        </w:rPr>
        <w:t>地址</w:t>
      </w:r>
      <w:r w:rsidR="00257E0B">
        <w:rPr>
          <w:rFonts w:ascii="微软雅黑" w:eastAsia="微软雅黑" w:hAnsi="微软雅黑" w:cs="宋体"/>
          <w:color w:val="000000"/>
        </w:rPr>
        <w:t>前缀</w:t>
      </w:r>
      <w:r w:rsidRPr="00BC69EA">
        <w:rPr>
          <w:rFonts w:ascii="微软雅黑" w:eastAsia="微软雅黑" w:hAnsi="微软雅黑" w:cs="宋体"/>
          <w:color w:val="000000"/>
        </w:rPr>
        <w:t>]/[api_name]</w:t>
      </w:r>
      <w:r w:rsidRPr="00BC69EA">
        <w:rPr>
          <w:rFonts w:ascii="微软雅黑" w:eastAsia="微软雅黑" w:hAnsi="微软雅黑" w:cs="宋体"/>
        </w:rPr>
        <w:t> </w:t>
      </w:r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[api_name]：例如接口名称为：</w:t>
      </w:r>
      <w:r w:rsidR="00257E0B">
        <w:rPr>
          <w:rFonts w:ascii="微软雅黑" w:eastAsia="微软雅黑" w:hAnsi="微软雅黑" w:cs="宋体" w:hint="eastAsia"/>
          <w:color w:val="000000"/>
        </w:rPr>
        <w:t>member/reg</w:t>
      </w:r>
      <w:r w:rsidRPr="00BC69EA">
        <w:rPr>
          <w:rFonts w:ascii="微软雅黑" w:eastAsia="微软雅黑" w:hAnsi="微软雅黑" w:cs="宋体" w:hint="eastAsia"/>
          <w:color w:val="000000"/>
        </w:rPr>
        <w:t>，</w:t>
      </w:r>
    </w:p>
    <w:p w:rsidR="00BC69EA" w:rsidRPr="0020473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则URL为：</w:t>
      </w:r>
      <w:r w:rsidRPr="00BC69EA">
        <w:rPr>
          <w:rFonts w:ascii="微软雅黑" w:eastAsia="微软雅黑" w:hAnsi="微软雅黑" w:cs="宋体"/>
        </w:rPr>
        <w:t>http://xxxxxxxxxx/</w:t>
      </w:r>
      <w:r w:rsidR="00257E0B">
        <w:rPr>
          <w:rFonts w:ascii="微软雅黑" w:eastAsia="微软雅黑" w:hAnsi="微软雅黑" w:cs="宋体" w:hint="eastAsia"/>
          <w:color w:val="000000"/>
        </w:rPr>
        <w:t>member/reg</w:t>
      </w:r>
      <w:r w:rsidRPr="0020473A">
        <w:rPr>
          <w:rFonts w:ascii="微软雅黑" w:eastAsia="微软雅黑" w:hAnsi="微软雅黑" w:cs="宋体"/>
          <w:color w:val="000000"/>
        </w:rPr>
        <w:t xml:space="preserve"> 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10" w:name="_请求参数格式"/>
      <w:bookmarkStart w:id="11" w:name="_Toc382397015"/>
      <w:bookmarkEnd w:id="10"/>
      <w:r>
        <w:rPr>
          <w:rFonts w:ascii="微软雅黑" w:eastAsia="微软雅黑" w:hAnsi="微软雅黑" w:hint="eastAsia"/>
        </w:rPr>
        <w:t>请求参数格式</w:t>
      </w:r>
      <w:bookmarkEnd w:id="11"/>
    </w:p>
    <w:p w:rsidR="00ED3D34" w:rsidRDefault="00ED3D34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方式</w:t>
      </w:r>
      <w:r>
        <w:rPr>
          <w:rFonts w:ascii="微软雅黑" w:eastAsia="微软雅黑" w:hAnsi="微软雅黑" w:cs="宋体" w:hint="eastAsia"/>
          <w:color w:val="000000"/>
        </w:rPr>
        <w:t>根据</w:t>
      </w:r>
      <w:r>
        <w:rPr>
          <w:rFonts w:ascii="微软雅黑" w:eastAsia="微软雅黑" w:hAnsi="微软雅黑" w:cs="宋体"/>
          <w:color w:val="000000"/>
        </w:rPr>
        <w:t>接口不同，分为两种方式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:rsidR="00ED3D34" w:rsidRDefault="00ED3D34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一种</w:t>
      </w:r>
      <w:r>
        <w:rPr>
          <w:rFonts w:ascii="微软雅黑" w:eastAsia="微软雅黑" w:hAnsi="微软雅黑" w:cs="宋体"/>
          <w:color w:val="000000"/>
        </w:rPr>
        <w:t>是标准表单格式，此时</w:t>
      </w:r>
      <w:r w:rsidR="00BC69EA">
        <w:rPr>
          <w:rFonts w:ascii="微软雅黑" w:eastAsia="微软雅黑" w:hAnsi="微软雅黑" w:cs="宋体" w:hint="eastAsia"/>
          <w:color w:val="000000"/>
        </w:rPr>
        <w:t>请求</w:t>
      </w:r>
      <w:r w:rsidR="00BC69EA">
        <w:rPr>
          <w:rFonts w:ascii="微软雅黑" w:eastAsia="微软雅黑" w:hAnsi="微软雅黑" w:cs="宋体"/>
          <w:color w:val="000000"/>
        </w:rPr>
        <w:t>参数</w:t>
      </w:r>
      <w:r w:rsidR="00BC69EA">
        <w:rPr>
          <w:rFonts w:ascii="微软雅黑" w:eastAsia="微软雅黑" w:hAnsi="微软雅黑" w:cs="宋体" w:hint="eastAsia"/>
          <w:color w:val="000000"/>
        </w:rPr>
        <w:t>支持HTTP</w:t>
      </w:r>
      <w:r w:rsidR="00BC69EA">
        <w:rPr>
          <w:rFonts w:ascii="微软雅黑" w:eastAsia="微软雅黑" w:hAnsi="微软雅黑" w:cs="宋体"/>
          <w:color w:val="000000"/>
        </w:rPr>
        <w:t xml:space="preserve"> GET、POST方式提交</w:t>
      </w:r>
      <w:r w:rsidR="00BC69EA">
        <w:rPr>
          <w:rFonts w:ascii="微软雅黑" w:eastAsia="微软雅黑" w:hAnsi="微软雅黑" w:cs="宋体" w:hint="eastAsia"/>
          <w:color w:val="000000"/>
        </w:rPr>
        <w:t>。所有</w:t>
      </w:r>
      <w:r w:rsidR="00BC69EA">
        <w:rPr>
          <w:rFonts w:ascii="微软雅黑" w:eastAsia="微软雅黑" w:hAnsi="微软雅黑" w:cs="宋体"/>
          <w:color w:val="000000"/>
        </w:rPr>
        <w:t>的参数</w:t>
      </w:r>
      <w:r w:rsidR="00BC69EA">
        <w:rPr>
          <w:rFonts w:ascii="微软雅黑" w:eastAsia="微软雅黑" w:hAnsi="微软雅黑" w:cs="宋体" w:hint="eastAsia"/>
          <w:color w:val="000000"/>
        </w:rPr>
        <w:t>都</w:t>
      </w:r>
      <w:r w:rsidR="00BC69EA">
        <w:rPr>
          <w:rFonts w:ascii="微软雅黑" w:eastAsia="微软雅黑" w:hAnsi="微软雅黑" w:cs="宋体"/>
          <w:color w:val="000000"/>
        </w:rPr>
        <w:t>需进行</w:t>
      </w:r>
      <w:r w:rsidR="00BC69EA">
        <w:rPr>
          <w:rFonts w:ascii="微软雅黑" w:eastAsia="微软雅黑" w:hAnsi="微软雅黑" w:cs="宋体" w:hint="eastAsia"/>
          <w:color w:val="000000"/>
        </w:rPr>
        <w:t>URL</w:t>
      </w:r>
      <w:r w:rsidR="00BC69EA">
        <w:rPr>
          <w:rFonts w:ascii="微软雅黑" w:eastAsia="微软雅黑" w:hAnsi="微软雅黑" w:cs="宋体"/>
          <w:color w:val="000000"/>
        </w:rPr>
        <w:t>编码</w:t>
      </w:r>
      <w:r w:rsidR="00BC69EA">
        <w:rPr>
          <w:rFonts w:ascii="微软雅黑" w:eastAsia="微软雅黑" w:hAnsi="微软雅黑" w:cs="宋体" w:hint="eastAsia"/>
          <w:color w:val="000000"/>
        </w:rPr>
        <w:t>，</w:t>
      </w:r>
      <w:r w:rsidR="00BC69EA" w:rsidRPr="00BC69EA">
        <w:rPr>
          <w:rFonts w:ascii="微软雅黑" w:eastAsia="微软雅黑" w:hAnsi="微软雅黑" w:cs="宋体"/>
          <w:color w:val="000000"/>
        </w:rPr>
        <w:t>编码时请遵守 </w:t>
      </w:r>
      <w:hyperlink r:id="rId8" w:tgtFrame="_blank" w:tooltip="http://tools.ietf.org/html/rfc1738" w:history="1">
        <w:r w:rsidR="00BC69EA" w:rsidRPr="00BC69EA">
          <w:rPr>
            <w:rFonts w:ascii="微软雅黑" w:eastAsia="微软雅黑" w:hAnsi="微软雅黑" w:cs="宋体"/>
            <w:color w:val="000000"/>
            <w:u w:val="single"/>
          </w:rPr>
          <w:t>RFC 1738</w:t>
        </w:r>
      </w:hyperlink>
      <w:r w:rsidR="00BC69EA" w:rsidRPr="00BC69EA">
        <w:rPr>
          <w:rFonts w:ascii="微软雅黑" w:eastAsia="微软雅黑" w:hAnsi="微软雅黑" w:cs="宋体"/>
          <w:color w:val="000000"/>
        </w:rPr>
        <w:t>。</w:t>
      </w:r>
    </w:p>
    <w:p w:rsidR="00BC69EA" w:rsidRDefault="00ED3D34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>一种是Request Body格式，</w:t>
      </w:r>
      <w:r>
        <w:rPr>
          <w:rFonts w:ascii="微软雅黑" w:eastAsia="微软雅黑" w:hAnsi="微软雅黑" w:cs="宋体" w:hint="eastAsia"/>
          <w:color w:val="000000"/>
        </w:rPr>
        <w:t>此时</w:t>
      </w:r>
      <w:r>
        <w:rPr>
          <w:rFonts w:ascii="微软雅黑" w:eastAsia="微软雅黑" w:hAnsi="微软雅黑" w:cs="宋体"/>
          <w:color w:val="000000"/>
        </w:rPr>
        <w:t>请求包体内容是json格式的字符串</w:t>
      </w:r>
      <w:r>
        <w:rPr>
          <w:rFonts w:ascii="微软雅黑" w:eastAsia="微软雅黑" w:hAnsi="微软雅黑" w:cs="宋体" w:hint="eastAsia"/>
          <w:color w:val="000000"/>
        </w:rPr>
        <w:t>，Content</w:t>
      </w:r>
      <w:r>
        <w:rPr>
          <w:rFonts w:ascii="微软雅黑" w:eastAsia="微软雅黑" w:hAnsi="微软雅黑" w:cs="宋体"/>
          <w:color w:val="000000"/>
        </w:rPr>
        <w:t>-Type</w:t>
      </w:r>
      <w:r>
        <w:rPr>
          <w:rFonts w:ascii="微软雅黑" w:eastAsia="微软雅黑" w:hAnsi="微软雅黑" w:cs="宋体" w:hint="eastAsia"/>
          <w:color w:val="000000"/>
        </w:rPr>
        <w:t>需</w:t>
      </w:r>
      <w:r>
        <w:rPr>
          <w:rFonts w:ascii="微软雅黑" w:eastAsia="微软雅黑" w:hAnsi="微软雅黑" w:cs="宋体"/>
          <w:color w:val="000000"/>
        </w:rPr>
        <w:t>设置为</w:t>
      </w:r>
      <w:r w:rsidRPr="00ED3D34">
        <w:rPr>
          <w:rFonts w:ascii="微软雅黑" w:eastAsia="微软雅黑" w:hAnsi="微软雅黑" w:cs="宋体"/>
          <w:color w:val="000000"/>
        </w:rPr>
        <w:t>application/json; charset=utf-8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:rsidR="00ED3D34" w:rsidRPr="00796B23" w:rsidRDefault="00ED3D34" w:rsidP="00ED3D34">
      <w:pPr>
        <w:pStyle w:val="3"/>
        <w:numPr>
          <w:ilvl w:val="2"/>
          <w:numId w:val="28"/>
        </w:numPr>
      </w:pPr>
      <w:bookmarkStart w:id="12" w:name="_Toc382397016"/>
      <w:r w:rsidRPr="00BA2FF3">
        <w:rPr>
          <w:rFonts w:ascii="Lucida Console" w:hAnsi="Lucida Console" w:cs="Lucida Console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A5CEBF" wp14:editId="21F92604">
                <wp:simplePos x="0" y="0"/>
                <wp:positionH relativeFrom="column">
                  <wp:posOffset>0</wp:posOffset>
                </wp:positionH>
                <wp:positionV relativeFrom="paragraph">
                  <wp:posOffset>553085</wp:posOffset>
                </wp:positionV>
                <wp:extent cx="57435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http://localhost:8101/mall-ca/inner/mem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ber</w:t>
                            </w: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HTTP/1.1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34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application/x-www-form-urlencoded</w:t>
                            </w:r>
                          </w:p>
                          <w:p w:rsidR="002B5682" w:rsidRPr="00ED3D34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2B5682" w:rsidRPr="00B40A43" w:rsidRDefault="002B5682" w:rsidP="00ED3D34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id=feng%40sina.com.cn&amp;type=account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A5CEB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43.55pt;width:45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">
                <v:textbox style="mso-fit-shape-to-text:t">
                  <w:txbxContent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http://localhost:8101/mall-ca/inner/mem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ber</w:t>
                      </w: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HTTP/1.1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34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application/x-www-form-urlencoded</w:t>
                      </w:r>
                    </w:p>
                    <w:p w:rsidR="002B5682" w:rsidRPr="00ED3D34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2B5682" w:rsidRPr="00B40A43" w:rsidRDefault="002B5682" w:rsidP="00ED3D34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id=feng%40sina.com.cn&amp;type=account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【标准</w:t>
      </w:r>
      <w:r>
        <w:t>表单</w:t>
      </w:r>
      <w:r>
        <w:rPr>
          <w:rFonts w:hint="eastAsia"/>
        </w:rPr>
        <w:t>】格式示例</w:t>
      </w:r>
      <w:bookmarkEnd w:id="12"/>
    </w:p>
    <w:p w:rsidR="00ED3D34" w:rsidRDefault="00ED3D34" w:rsidP="00ED3D34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57910C" wp14:editId="0364602A">
                <wp:simplePos x="0" y="0"/>
                <wp:positionH relativeFrom="column">
                  <wp:posOffset>0</wp:posOffset>
                </wp:positionH>
                <wp:positionV relativeFrom="paragraph">
                  <wp:posOffset>1849755</wp:posOffset>
                </wp:positionV>
                <wp:extent cx="6248400" cy="1404620"/>
                <wp:effectExtent l="0" t="0" r="19050" b="2540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5682" w:rsidRPr="00781FBF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781FBF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GET http://localhost:8101/mall-ca/inner/member?id=feng%40sina.com.cn&amp;type=account HTTP/1.1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7910C" id="_x0000_s1027" type="#_x0000_t202" style="position:absolute;left:0;text-align:left;margin-left:0;margin-top:145.65pt;width:49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">
                <v:textbox style="mso-fit-shape-to-text:t">
                  <w:txbxContent>
                    <w:p w:rsidR="002B5682" w:rsidRPr="00781FBF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781FBF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GET http://localhost:8101/mall-ca/inner/member?id=feng%40sina.com.cn&amp;type=account HTTP/1.1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eastAsia="微软雅黑" w:hAnsi="微软雅黑" w:cs="宋体" w:hint="eastAsia"/>
          <w:color w:val="000000"/>
        </w:rPr>
        <w:t>或</w:t>
      </w:r>
    </w:p>
    <w:p w:rsidR="00ED3D34" w:rsidRDefault="00ED3D34" w:rsidP="00ED3D34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</w:p>
    <w:p w:rsidR="00ED3D34" w:rsidRPr="00796B23" w:rsidRDefault="00ED3D34" w:rsidP="00ED3D34">
      <w:pPr>
        <w:pStyle w:val="3"/>
        <w:numPr>
          <w:ilvl w:val="2"/>
          <w:numId w:val="28"/>
        </w:numPr>
      </w:pPr>
      <w:bookmarkStart w:id="13" w:name="_Toc382397017"/>
      <w:r w:rsidRPr="00BA2FF3">
        <w:rPr>
          <w:rFonts w:ascii="Lucida Console" w:hAnsi="Lucida Console" w:cs="Lucida Console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0DC686" wp14:editId="5085F7CB">
                <wp:simplePos x="0" y="0"/>
                <wp:positionH relativeFrom="column">
                  <wp:posOffset>0</wp:posOffset>
                </wp:positionH>
                <wp:positionV relativeFrom="paragraph">
                  <wp:posOffset>381635</wp:posOffset>
                </wp:positionV>
                <wp:extent cx="5743575" cy="1404620"/>
                <wp:effectExtent l="0" t="0" r="28575" b="1016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http://localhost:8101/mall-ca/inner/member/update/other HTTP/1.1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Content-Type: 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application/json; charset=utf-8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70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"id" : 2251196,</w:t>
                            </w:r>
                          </w:p>
                          <w:p w:rsidR="002B5682" w:rsidRDefault="002B5682" w:rsidP="00ED3D34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40A4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  <w:lang w:val="zh-CN"/>
                              </w:rPr>
                              <w:t>"realName"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张三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",</w:t>
                            </w:r>
                          </w:p>
                          <w:p w:rsidR="002B5682" w:rsidRDefault="002B5682" w:rsidP="00ED3D34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 xml:space="preserve">  "redMember" : "1"</w:t>
                            </w:r>
                          </w:p>
                          <w:p w:rsidR="002B5682" w:rsidRPr="00B40A43" w:rsidRDefault="002B5682" w:rsidP="00ED3D34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40A4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0DC686" id="_x0000_s1028" type="#_x0000_t202" style="position:absolute;left:0;text-align:left;margin-left:0;margin-top:30.05pt;width:452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">
                <v:textbox style="mso-fit-shape-to-text:t">
                  <w:txbxContent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http://localhost:8101/mall-ca/inner/member/update/other HTTP/1.1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Content-Type: 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application/json; charset=utf-8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70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"id" : 2251196,</w:t>
                      </w:r>
                    </w:p>
                    <w:p w:rsidR="002B5682" w:rsidRDefault="002B5682" w:rsidP="00ED3D34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40A4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  <w:lang w:val="zh-CN"/>
                        </w:rPr>
                        <w:t>"realName"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张三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",</w:t>
                      </w:r>
                    </w:p>
                    <w:p w:rsidR="002B5682" w:rsidRDefault="002B5682" w:rsidP="00ED3D34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 xml:space="preserve">  "redMember" : "1"</w:t>
                      </w:r>
                    </w:p>
                    <w:p w:rsidR="002B5682" w:rsidRPr="00B40A43" w:rsidRDefault="002B5682" w:rsidP="00ED3D34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40A4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【</w:t>
      </w:r>
      <w:r>
        <w:t>Request Body</w:t>
      </w:r>
      <w:r>
        <w:rPr>
          <w:rFonts w:hint="eastAsia"/>
        </w:rPr>
        <w:t>】格式示例</w:t>
      </w:r>
      <w:bookmarkEnd w:id="13"/>
    </w:p>
    <w:p w:rsidR="00ED3D34" w:rsidRPr="00ED3D34" w:rsidRDefault="00ED3D34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</w:p>
    <w:p w:rsidR="00796B23" w:rsidRPr="00796B23" w:rsidRDefault="00796B23" w:rsidP="00B40A43">
      <w:pPr>
        <w:pStyle w:val="2"/>
      </w:pPr>
      <w:bookmarkStart w:id="14" w:name="_Toc382397018"/>
      <w:r>
        <w:rPr>
          <w:rFonts w:hint="eastAsia"/>
        </w:rPr>
        <w:t>返回包数据</w:t>
      </w:r>
      <w:r w:rsidRPr="00796B23">
        <w:rPr>
          <w:rFonts w:hint="eastAsia"/>
        </w:rPr>
        <w:t>格式</w:t>
      </w:r>
      <w:bookmarkEnd w:id="14"/>
    </w:p>
    <w:p w:rsidR="00796B23" w:rsidRDefault="00796B23" w:rsidP="00B40A4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>
        <w:rPr>
          <w:rFonts w:ascii="微软雅黑" w:eastAsia="微软雅黑" w:hAnsi="微软雅黑" w:cs="宋体" w:hint="eastAsia"/>
          <w:color w:val="000000"/>
        </w:rPr>
        <w:t>串。例如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B40A4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{ret:0,msg:</w:t>
      </w:r>
      <w:r w:rsidRPr="00B40A43">
        <w:rPr>
          <w:rFonts w:ascii="微软雅黑" w:eastAsia="微软雅黑" w:hAnsi="微软雅黑" w:cs="宋体" w:hint="eastAsia"/>
          <w:color w:val="000000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796B23" w:rsidRDefault="00796B23" w:rsidP="00796B2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</w:t>
      </w:r>
      <w:r>
        <w:rPr>
          <w:rFonts w:ascii="微软雅黑" w:eastAsia="微软雅黑" w:hAnsi="微软雅黑" w:cs="宋体" w:hint="eastAsia"/>
          <w:b/>
          <w:color w:val="000000"/>
        </w:rPr>
        <w:t>返回</w:t>
      </w:r>
      <w:r w:rsidRPr="003D2D68">
        <w:rPr>
          <w:rFonts w:ascii="微软雅黑" w:eastAsia="微软雅黑" w:hAnsi="微软雅黑" w:cs="宋体" w:hint="eastAsia"/>
          <w:b/>
          <w:color w:val="000000"/>
        </w:rPr>
        <w:t>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lastRenderedPageBreak/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ret</w:t>
            </w:r>
          </w:p>
        </w:tc>
        <w:tc>
          <w:tcPr>
            <w:tcW w:w="6626" w:type="dxa"/>
          </w:tcPr>
          <w:p w:rsidR="00796B23" w:rsidRDefault="00796B23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，具体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含义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见附录。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如果错误</w:t>
            </w:r>
            <w:r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5" w:name="_Toc242000279"/>
      <w:bookmarkStart w:id="16" w:name="_Toc382397019"/>
      <w:bookmarkStart w:id="17" w:name="_GoBack"/>
      <w:bookmarkEnd w:id="0"/>
      <w:bookmarkEnd w:id="1"/>
      <w:bookmarkEnd w:id="2"/>
      <w:bookmarkEnd w:id="3"/>
      <w:bookmarkEnd w:id="4"/>
      <w:bookmarkEnd w:id="17"/>
      <w:r w:rsidRPr="0020473A">
        <w:rPr>
          <w:rFonts w:ascii="微软雅黑" w:eastAsia="微软雅黑" w:hAnsi="微软雅黑" w:hint="eastAsia"/>
        </w:rPr>
        <w:t>接口定义</w:t>
      </w:r>
      <w:bookmarkEnd w:id="16"/>
    </w:p>
    <w:p w:rsidR="00F55487" w:rsidRPr="0020473A" w:rsidRDefault="008C2A75" w:rsidP="00705EEF">
      <w:pPr>
        <w:pStyle w:val="2"/>
        <w:rPr>
          <w:rFonts w:ascii="微软雅黑" w:eastAsia="微软雅黑" w:hAnsi="微软雅黑"/>
        </w:rPr>
      </w:pPr>
      <w:bookmarkStart w:id="18" w:name="_Toc382397020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相关</w:t>
      </w:r>
      <w:r w:rsidR="00F55487" w:rsidRPr="0020473A">
        <w:rPr>
          <w:rFonts w:ascii="微软雅黑" w:eastAsia="微软雅黑" w:hAnsi="微软雅黑" w:hint="eastAsia"/>
        </w:rPr>
        <w:t>接口</w:t>
      </w:r>
      <w:bookmarkEnd w:id="18"/>
    </w:p>
    <w:p w:rsidR="00F55487" w:rsidRPr="0020473A" w:rsidRDefault="008C2A75" w:rsidP="0054454B">
      <w:pPr>
        <w:pStyle w:val="3"/>
        <w:rPr>
          <w:rFonts w:ascii="微软雅黑" w:eastAsia="微软雅黑" w:hAnsi="微软雅黑"/>
        </w:rPr>
      </w:pPr>
      <w:bookmarkStart w:id="19" w:name="_Toc382397021"/>
      <w:r>
        <w:rPr>
          <w:rFonts w:ascii="微软雅黑" w:eastAsia="微软雅黑" w:hAnsi="微软雅黑" w:hint="eastAsia"/>
        </w:rPr>
        <w:t>创建用户</w:t>
      </w:r>
      <w:bookmarkEnd w:id="19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" w:name="_Toc296341998"/>
      <w:bookmarkStart w:id="21" w:name="_Toc296349722"/>
      <w:bookmarkStart w:id="22" w:name="_Toc297562129"/>
      <w:bookmarkStart w:id="23" w:name="_Toc298369853"/>
      <w:bookmarkStart w:id="24" w:name="_Toc312966207"/>
      <w:bookmarkStart w:id="25" w:name="_Toc313049953"/>
      <w:bookmarkStart w:id="26" w:name="_Toc313439457"/>
      <w:bookmarkStart w:id="27" w:name="_Toc332756697"/>
      <w:bookmarkStart w:id="28" w:name="_Toc332761864"/>
      <w:bookmarkStart w:id="29" w:name="_Toc332811235"/>
      <w:bookmarkStart w:id="30" w:name="_Toc332919193"/>
      <w:bookmarkStart w:id="31" w:name="_Toc332921086"/>
      <w:bookmarkStart w:id="32" w:name="_Toc332924713"/>
      <w:bookmarkStart w:id="33" w:name="_Toc332925773"/>
      <w:bookmarkStart w:id="34" w:name="_Toc332925884"/>
      <w:bookmarkStart w:id="35" w:name="_Toc332927082"/>
      <w:bookmarkStart w:id="36" w:name="_Toc332927164"/>
      <w:bookmarkStart w:id="37" w:name="_Toc332928014"/>
      <w:bookmarkStart w:id="38" w:name="_Toc333158820"/>
      <w:bookmarkStart w:id="39" w:name="_Toc333178125"/>
      <w:bookmarkStart w:id="40" w:name="_Toc333183071"/>
      <w:bookmarkStart w:id="41" w:name="_Toc333218942"/>
      <w:bookmarkStart w:id="42" w:name="_Toc333393133"/>
      <w:bookmarkStart w:id="43" w:name="_Toc333400425"/>
      <w:bookmarkStart w:id="44" w:name="_Toc334035329"/>
      <w:bookmarkStart w:id="45" w:name="_Toc334178334"/>
      <w:bookmarkStart w:id="46" w:name="_Toc334183781"/>
      <w:bookmarkStart w:id="47" w:name="_Toc334185842"/>
      <w:bookmarkStart w:id="48" w:name="_Toc334185966"/>
      <w:bookmarkStart w:id="49" w:name="_Toc334186120"/>
      <w:bookmarkStart w:id="50" w:name="_Toc334186656"/>
      <w:bookmarkStart w:id="51" w:name="_Toc334379557"/>
      <w:bookmarkStart w:id="52" w:name="_Toc335151082"/>
      <w:bookmarkStart w:id="53" w:name="_Toc364254023"/>
      <w:bookmarkStart w:id="54" w:name="_Toc367956777"/>
      <w:bookmarkStart w:id="55" w:name="_Toc372734549"/>
      <w:bookmarkStart w:id="56" w:name="_Toc373399102"/>
      <w:bookmarkStart w:id="57" w:name="_Toc379799795"/>
      <w:bookmarkStart w:id="58" w:name="_Toc380667774"/>
      <w:bookmarkStart w:id="59" w:name="_Toc294807772"/>
      <w:bookmarkStart w:id="60" w:name="_Toc382397022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60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1" w:name="_Toc296341999"/>
      <w:bookmarkStart w:id="62" w:name="_Toc296349723"/>
      <w:bookmarkStart w:id="63" w:name="_Toc297562130"/>
      <w:bookmarkStart w:id="64" w:name="_Toc298369854"/>
      <w:bookmarkStart w:id="65" w:name="_Toc312966208"/>
      <w:bookmarkStart w:id="66" w:name="_Toc313049954"/>
      <w:bookmarkStart w:id="67" w:name="_Toc313439458"/>
      <w:bookmarkStart w:id="68" w:name="_Toc332756698"/>
      <w:bookmarkStart w:id="69" w:name="_Toc332761865"/>
      <w:bookmarkStart w:id="70" w:name="_Toc332811236"/>
      <w:bookmarkStart w:id="71" w:name="_Toc332919194"/>
      <w:bookmarkStart w:id="72" w:name="_Toc332921087"/>
      <w:bookmarkStart w:id="73" w:name="_Toc332924714"/>
      <w:bookmarkStart w:id="74" w:name="_Toc332925774"/>
      <w:bookmarkStart w:id="75" w:name="_Toc332925885"/>
      <w:bookmarkStart w:id="76" w:name="_Toc332927083"/>
      <w:bookmarkStart w:id="77" w:name="_Toc332927165"/>
      <w:bookmarkStart w:id="78" w:name="_Toc332928015"/>
      <w:bookmarkStart w:id="79" w:name="_Toc333158821"/>
      <w:bookmarkStart w:id="80" w:name="_Toc333178126"/>
      <w:bookmarkStart w:id="81" w:name="_Toc333183072"/>
      <w:bookmarkStart w:id="82" w:name="_Toc333218943"/>
      <w:bookmarkStart w:id="83" w:name="_Toc333393134"/>
      <w:bookmarkStart w:id="84" w:name="_Toc333400426"/>
      <w:bookmarkStart w:id="85" w:name="_Toc334035330"/>
      <w:bookmarkStart w:id="86" w:name="_Toc334178335"/>
      <w:bookmarkStart w:id="87" w:name="_Toc334183782"/>
      <w:bookmarkStart w:id="88" w:name="_Toc334185843"/>
      <w:bookmarkStart w:id="89" w:name="_Toc334185967"/>
      <w:bookmarkStart w:id="90" w:name="_Toc334186121"/>
      <w:bookmarkStart w:id="91" w:name="_Toc334186657"/>
      <w:bookmarkStart w:id="92" w:name="_Toc334379558"/>
      <w:bookmarkStart w:id="93" w:name="_Toc335151083"/>
      <w:bookmarkStart w:id="94" w:name="_Toc364254024"/>
      <w:bookmarkStart w:id="95" w:name="_Toc367956778"/>
      <w:bookmarkStart w:id="96" w:name="_Toc372734550"/>
      <w:bookmarkStart w:id="97" w:name="_Toc373399103"/>
      <w:bookmarkStart w:id="98" w:name="_Toc379799796"/>
      <w:bookmarkStart w:id="99" w:name="_Toc380667775"/>
      <w:bookmarkStart w:id="100" w:name="_Toc382397023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F55487" w:rsidRPr="0020473A" w:rsidRDefault="00F55487" w:rsidP="00511AE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01" w:name="_Toc296342000"/>
      <w:bookmarkStart w:id="102" w:name="_Toc296349724"/>
      <w:bookmarkStart w:id="103" w:name="_Toc297562131"/>
      <w:bookmarkStart w:id="104" w:name="_Toc298369855"/>
      <w:bookmarkStart w:id="105" w:name="_Toc312966209"/>
      <w:bookmarkStart w:id="106" w:name="_Toc313049955"/>
      <w:bookmarkStart w:id="107" w:name="_Toc313439459"/>
      <w:bookmarkStart w:id="108" w:name="_Toc332756699"/>
      <w:bookmarkStart w:id="109" w:name="_Toc332761866"/>
      <w:bookmarkStart w:id="110" w:name="_Toc332811237"/>
      <w:bookmarkStart w:id="111" w:name="_Toc332919195"/>
      <w:bookmarkStart w:id="112" w:name="_Toc332921088"/>
      <w:bookmarkStart w:id="113" w:name="_Toc332924715"/>
      <w:bookmarkStart w:id="114" w:name="_Toc332925775"/>
      <w:bookmarkStart w:id="115" w:name="_Toc332925886"/>
      <w:bookmarkStart w:id="116" w:name="_Toc332927084"/>
      <w:bookmarkStart w:id="117" w:name="_Toc332927166"/>
      <w:bookmarkStart w:id="118" w:name="_Toc332928016"/>
      <w:bookmarkStart w:id="119" w:name="_Toc333158822"/>
      <w:bookmarkStart w:id="120" w:name="_Toc333178127"/>
      <w:bookmarkStart w:id="121" w:name="_Toc333183073"/>
      <w:bookmarkStart w:id="122" w:name="_Toc333218944"/>
      <w:bookmarkStart w:id="123" w:name="_Toc333393135"/>
      <w:bookmarkStart w:id="124" w:name="_Toc333400427"/>
      <w:bookmarkStart w:id="125" w:name="_Toc334035331"/>
      <w:bookmarkStart w:id="126" w:name="_Toc334178336"/>
      <w:bookmarkStart w:id="127" w:name="_Toc334183783"/>
      <w:bookmarkStart w:id="128" w:name="_Toc334185844"/>
      <w:bookmarkStart w:id="129" w:name="_Toc334185968"/>
      <w:bookmarkStart w:id="130" w:name="_Toc334186122"/>
      <w:bookmarkStart w:id="131" w:name="_Toc334186658"/>
      <w:bookmarkStart w:id="132" w:name="_Toc334379559"/>
      <w:bookmarkStart w:id="133" w:name="_Toc335151084"/>
      <w:bookmarkStart w:id="134" w:name="_Toc364254025"/>
      <w:bookmarkStart w:id="135" w:name="_Toc367956779"/>
      <w:bookmarkStart w:id="136" w:name="_Toc372734551"/>
      <w:bookmarkStart w:id="137" w:name="_Toc373399104"/>
      <w:bookmarkStart w:id="138" w:name="_Toc379799797"/>
      <w:bookmarkStart w:id="139" w:name="_Toc380667776"/>
      <w:bookmarkStart w:id="140" w:name="_Toc382397024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bookmarkEnd w:id="15"/>
    <w:bookmarkEnd w:id="59"/>
    <w:p w:rsidR="008C2A75" w:rsidRDefault="008C2A75" w:rsidP="008C2A75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8C2A75" w:rsidRDefault="00AF683A" w:rsidP="008C2A7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/member/reg</w:t>
      </w:r>
    </w:p>
    <w:p w:rsidR="008C2A75" w:rsidRDefault="008C2A75" w:rsidP="008C2A7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</w:t>
      </w:r>
      <w:r>
        <w:rPr>
          <w:rFonts w:ascii="微软雅黑" w:eastAsia="微软雅黑" w:hAnsi="微软雅黑" w:hint="eastAsia"/>
        </w:rPr>
        <w:t>方式</w:t>
      </w:r>
    </w:p>
    <w:p w:rsidR="008C2A75" w:rsidRPr="008C2A75" w:rsidRDefault="00B40A43" w:rsidP="008C2A7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Request Body</w:t>
      </w:r>
      <w:r>
        <w:rPr>
          <w:rFonts w:ascii="微软雅黑" w:eastAsia="微软雅黑" w:hAnsi="微软雅黑" w:hint="eastAsia"/>
          <w:szCs w:val="21"/>
        </w:rPr>
        <w:t>方式</w:t>
      </w:r>
    </w:p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4C3092" w:rsidRPr="005F1547" w:rsidTr="004C309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C3092" w:rsidRPr="005F1547" w:rsidRDefault="004C309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C3092" w:rsidRPr="005F1547" w:rsidRDefault="004C309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C3092" w:rsidRPr="005F1547" w:rsidRDefault="004C309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C3092" w:rsidRPr="005F1547" w:rsidRDefault="004C309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C3092" w:rsidRPr="005F1547" w:rsidRDefault="004C309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C3092" w:rsidRPr="005F1547" w:rsidRDefault="004C309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C3092" w:rsidRPr="0049044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用户登录帐号，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唯一键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可以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不填写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，默认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使用”_u”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命名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以数字开头，最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短6位，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只能包含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字母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数字和下划线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唯一键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。和terminalId必填一项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唯一键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email必填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userPass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（不是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用户自己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设置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密码，请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B71121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vatar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头像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4C3092" w:rsidRDefault="004C3092" w:rsidP="004C309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  <w:p w:rsidR="004C3092" w:rsidRPr="005934FD" w:rsidRDefault="004C3092" w:rsidP="004C309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opened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4C3092" w:rsidRDefault="004C3092" w:rsidP="004C309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  <w:p w:rsidR="004C3092" w:rsidRPr="005934FD" w:rsidRDefault="004C3092" w:rsidP="004C309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4C3092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6B0D78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F1547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3092" w:rsidRPr="005934FD" w:rsidRDefault="004C3092" w:rsidP="004C309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B71121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subR</w:t>
            </w:r>
            <w:r w:rsidRPr="000F62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egSource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Pr="006B0D78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最大2位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数字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Pr="005F1547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Pr="005934FD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子注册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来源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请一定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按实际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填写此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，以便追踪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注册来源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。</w:t>
            </w:r>
          </w:p>
        </w:tc>
      </w:tr>
      <w:tr w:rsidR="00B71121" w:rsidRPr="005F1547" w:rsidTr="004C309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F62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regSource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Pr="006B0D78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最大2位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数字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Pr="005F1547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99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来源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请一定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按实际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填写此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，以便追踪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注册来源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。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MO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通行证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SSO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2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短信购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BOSS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4 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接口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5 客户端</w:t>
            </w:r>
          </w:p>
          <w:p w:rsidR="00B71121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98 商盟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导入</w:t>
            </w:r>
          </w:p>
          <w:p w:rsidR="00B71121" w:rsidRPr="005934FD" w:rsidRDefault="00B71121" w:rsidP="00B7112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99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指定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</w:tc>
      </w:tr>
    </w:tbl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1671"/>
        <w:gridCol w:w="750"/>
        <w:gridCol w:w="570"/>
        <w:gridCol w:w="6330"/>
      </w:tblGrid>
      <w:tr w:rsidR="009645DB" w:rsidTr="00665CC6">
        <w:trPr>
          <w:trHeight w:val="285"/>
        </w:trPr>
        <w:tc>
          <w:tcPr>
            <w:tcW w:w="69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3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5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65CC6" w:rsidTr="00665CC6">
        <w:trPr>
          <w:trHeight w:val="285"/>
        </w:trPr>
        <w:tc>
          <w:tcPr>
            <w:tcW w:w="69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新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用户对象，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查询用户信息接口返回的数据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出现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唯一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冲突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时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，该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对象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也返回</w:t>
            </w:r>
          </w:p>
        </w:tc>
      </w:tr>
      <w:tr w:rsidR="00665CC6" w:rsidTr="00665CC6">
        <w:trPr>
          <w:trHeight w:val="285"/>
        </w:trPr>
        <w:tc>
          <w:tcPr>
            <w:tcW w:w="69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2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65CC6" w:rsidRDefault="00665CC6" w:rsidP="00665CC6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新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用户的ID</w:t>
            </w:r>
          </w:p>
        </w:tc>
      </w:tr>
    </w:tbl>
    <w:p w:rsidR="00665CC6" w:rsidRPr="00E03AD1" w:rsidRDefault="00665CC6" w:rsidP="00665CC6">
      <w:pPr>
        <w:rPr>
          <w:rFonts w:ascii="微软雅黑" w:eastAsia="微软雅黑" w:hAnsi="微软雅黑"/>
          <w:b/>
          <w:color w:val="FF0000"/>
        </w:rPr>
      </w:pPr>
      <w:r w:rsidRPr="00E03AD1">
        <w:rPr>
          <w:rFonts w:ascii="微软雅黑" w:eastAsia="微软雅黑" w:hAnsi="微软雅黑" w:hint="eastAsia"/>
          <w:b/>
          <w:color w:val="FF0000"/>
        </w:rPr>
        <w:t>注意</w:t>
      </w:r>
      <w:r w:rsidRPr="00E03AD1">
        <w:rPr>
          <w:rFonts w:ascii="微软雅黑" w:eastAsia="微软雅黑" w:hAnsi="微软雅黑"/>
          <w:b/>
          <w:color w:val="FF0000"/>
        </w:rPr>
        <w:t>：</w:t>
      </w:r>
      <w:r>
        <w:rPr>
          <w:rFonts w:ascii="微软雅黑" w:eastAsia="微软雅黑" w:hAnsi="微软雅黑" w:hint="eastAsia"/>
          <w:b/>
          <w:color w:val="FF0000"/>
        </w:rPr>
        <w:t>对于创建时</w:t>
      </w:r>
      <w:r>
        <w:rPr>
          <w:rFonts w:ascii="微软雅黑" w:eastAsia="微软雅黑" w:hAnsi="微软雅黑"/>
          <w:b/>
          <w:color w:val="FF0000"/>
        </w:rPr>
        <w:t>出现手机</w:t>
      </w:r>
      <w:r>
        <w:rPr>
          <w:rFonts w:ascii="微软雅黑" w:eastAsia="微软雅黑" w:hAnsi="微软雅黑" w:hint="eastAsia"/>
          <w:b/>
          <w:color w:val="FF0000"/>
        </w:rPr>
        <w:t>/邮箱/用户</w:t>
      </w:r>
      <w:r>
        <w:rPr>
          <w:rFonts w:ascii="微软雅黑" w:eastAsia="微软雅黑" w:hAnsi="微软雅黑"/>
          <w:b/>
          <w:color w:val="FF0000"/>
        </w:rPr>
        <w:t>已存在</w:t>
      </w:r>
      <w:r>
        <w:rPr>
          <w:rFonts w:ascii="微软雅黑" w:eastAsia="微软雅黑" w:hAnsi="微软雅黑" w:hint="eastAsia"/>
          <w:b/>
          <w:color w:val="FF0000"/>
        </w:rPr>
        <w:t>的</w:t>
      </w:r>
      <w:r>
        <w:rPr>
          <w:rFonts w:ascii="微软雅黑" w:eastAsia="微软雅黑" w:hAnsi="微软雅黑"/>
          <w:b/>
          <w:color w:val="FF0000"/>
        </w:rPr>
        <w:t>情况</w:t>
      </w:r>
      <w:r>
        <w:rPr>
          <w:rFonts w:ascii="微软雅黑" w:eastAsia="微软雅黑" w:hAnsi="微软雅黑" w:hint="eastAsia"/>
          <w:b/>
          <w:color w:val="FF0000"/>
        </w:rPr>
        <w:t>，</w:t>
      </w:r>
      <w:r>
        <w:rPr>
          <w:rFonts w:ascii="微软雅黑" w:eastAsia="微软雅黑" w:hAnsi="微软雅黑"/>
          <w:b/>
          <w:color w:val="FF0000"/>
        </w:rPr>
        <w:t>在抛错的同时，还</w:t>
      </w:r>
      <w:r>
        <w:rPr>
          <w:rFonts w:ascii="微软雅黑" w:eastAsia="微软雅黑" w:hAnsi="微软雅黑" w:hint="eastAsia"/>
          <w:b/>
          <w:color w:val="FF0000"/>
        </w:rPr>
        <w:t>会</w:t>
      </w:r>
      <w:r>
        <w:rPr>
          <w:rFonts w:ascii="微软雅黑" w:eastAsia="微软雅黑" w:hAnsi="微软雅黑"/>
          <w:b/>
          <w:color w:val="FF0000"/>
        </w:rPr>
        <w:t>返回</w:t>
      </w:r>
      <w:r>
        <w:rPr>
          <w:rFonts w:ascii="微软雅黑" w:eastAsia="微软雅黑" w:hAnsi="微软雅黑" w:hint="eastAsia"/>
          <w:b/>
          <w:color w:val="FF0000"/>
        </w:rPr>
        <w:t>info</w:t>
      </w:r>
      <w:r>
        <w:rPr>
          <w:rFonts w:ascii="微软雅黑" w:eastAsia="微软雅黑" w:hAnsi="微软雅黑"/>
          <w:b/>
          <w:color w:val="FF0000"/>
        </w:rPr>
        <w:t>对象</w:t>
      </w:r>
      <w:r>
        <w:rPr>
          <w:rFonts w:ascii="微软雅黑" w:eastAsia="微软雅黑" w:hAnsi="微软雅黑" w:hint="eastAsia"/>
          <w:b/>
          <w:color w:val="FF0000"/>
        </w:rPr>
        <w:t>，</w:t>
      </w:r>
      <w:r>
        <w:rPr>
          <w:rFonts w:ascii="微软雅黑" w:eastAsia="微软雅黑" w:hAnsi="微软雅黑"/>
          <w:b/>
          <w:color w:val="FF0000"/>
        </w:rPr>
        <w:t>给出已存在的</w:t>
      </w:r>
      <w:r>
        <w:rPr>
          <w:rFonts w:ascii="微软雅黑" w:eastAsia="微软雅黑" w:hAnsi="微软雅黑" w:hint="eastAsia"/>
          <w:b/>
          <w:color w:val="FF0000"/>
        </w:rPr>
        <w:t>用户</w:t>
      </w:r>
      <w:r>
        <w:rPr>
          <w:rFonts w:ascii="微软雅黑" w:eastAsia="微软雅黑" w:hAnsi="微软雅黑"/>
          <w:b/>
          <w:color w:val="FF0000"/>
        </w:rPr>
        <w:t>信息</w:t>
      </w:r>
      <w:r>
        <w:rPr>
          <w:rFonts w:ascii="微软雅黑" w:eastAsia="微软雅黑" w:hAnsi="微软雅黑" w:hint="eastAsia"/>
          <w:b/>
          <w:color w:val="FF0000"/>
        </w:rPr>
        <w:t>。</w:t>
      </w:r>
    </w:p>
    <w:p w:rsidR="00C00412" w:rsidRPr="0020473A" w:rsidRDefault="00C00412" w:rsidP="00C00412">
      <w:pPr>
        <w:pStyle w:val="3"/>
        <w:rPr>
          <w:rFonts w:ascii="微软雅黑" w:eastAsia="微软雅黑" w:hAnsi="微软雅黑"/>
        </w:rPr>
      </w:pPr>
      <w:bookmarkStart w:id="141" w:name="_Toc382397025"/>
      <w:r>
        <w:rPr>
          <w:rFonts w:ascii="微软雅黑" w:eastAsia="微软雅黑" w:hAnsi="微软雅黑" w:hint="eastAsia"/>
        </w:rPr>
        <w:t>更新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 w:hint="eastAsia"/>
        </w:rPr>
        <w:t>密码</w:t>
      </w:r>
      <w:bookmarkEnd w:id="141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2" w:name="_Toc379799799"/>
      <w:bookmarkStart w:id="143" w:name="_Toc380667778"/>
      <w:bookmarkStart w:id="144" w:name="_Toc382397026"/>
      <w:bookmarkEnd w:id="142"/>
      <w:bookmarkEnd w:id="143"/>
      <w:bookmarkEnd w:id="144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5" w:name="_Toc379799800"/>
      <w:bookmarkStart w:id="146" w:name="_Toc380667779"/>
      <w:bookmarkStart w:id="147" w:name="_Toc382397027"/>
      <w:bookmarkEnd w:id="145"/>
      <w:bookmarkEnd w:id="146"/>
      <w:bookmarkEnd w:id="147"/>
    </w:p>
    <w:p w:rsidR="00C00412" w:rsidRPr="0020473A" w:rsidRDefault="00C00412" w:rsidP="00C0041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8" w:name="_Toc379799801"/>
      <w:bookmarkStart w:id="149" w:name="_Toc380667780"/>
      <w:bookmarkStart w:id="150" w:name="_Toc382397028"/>
      <w:bookmarkEnd w:id="148"/>
      <w:bookmarkEnd w:id="149"/>
      <w:bookmarkEnd w:id="150"/>
    </w:p>
    <w:p w:rsidR="00C00412" w:rsidRDefault="00C00412" w:rsidP="00C00412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C00412" w:rsidRDefault="00AF683A" w:rsidP="00C0041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="00C00412">
        <w:rPr>
          <w:rFonts w:ascii="微软雅黑" w:eastAsia="微软雅黑" w:hAnsi="微软雅黑" w:cs="宋体"/>
          <w:b/>
          <w:color w:val="000000"/>
        </w:rPr>
        <w:t>member/update/pass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</w:t>
      </w:r>
      <w:r>
        <w:rPr>
          <w:rFonts w:ascii="微软雅黑" w:eastAsia="微软雅黑" w:hAnsi="微软雅黑" w:hint="eastAsia"/>
        </w:rPr>
        <w:t>方式</w:t>
      </w:r>
    </w:p>
    <w:p w:rsidR="00B40A43" w:rsidRPr="008C2A75" w:rsidRDefault="00B40A43" w:rsidP="00B40A4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Request Body</w:t>
      </w:r>
      <w:r>
        <w:rPr>
          <w:rFonts w:ascii="微软雅黑" w:eastAsia="微软雅黑" w:hAnsi="微软雅黑" w:hint="eastAsia"/>
          <w:szCs w:val="21"/>
        </w:rPr>
        <w:t>方式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C00412" w:rsidRPr="005F1547" w:rsidTr="00C0041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F6B6C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userPass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不能为空</w:t>
            </w:r>
          </w:p>
        </w:tc>
      </w:tr>
    </w:tbl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C00412" w:rsidTr="00C0041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Tr="00C0041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B718A3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用户的ID</w:t>
            </w:r>
          </w:p>
        </w:tc>
      </w:tr>
    </w:tbl>
    <w:p w:rsidR="00C00412" w:rsidRPr="0020473A" w:rsidRDefault="00C00412" w:rsidP="00C00412">
      <w:pPr>
        <w:pStyle w:val="3"/>
        <w:rPr>
          <w:rFonts w:ascii="微软雅黑" w:eastAsia="微软雅黑" w:hAnsi="微软雅黑"/>
        </w:rPr>
      </w:pPr>
      <w:bookmarkStart w:id="151" w:name="_Toc382397029"/>
      <w:r>
        <w:rPr>
          <w:rFonts w:ascii="微软雅黑" w:eastAsia="微软雅黑" w:hAnsi="微软雅黑" w:hint="eastAsia"/>
        </w:rPr>
        <w:t>更新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 w:hint="eastAsia"/>
        </w:rPr>
        <w:t>邮箱</w:t>
      </w:r>
      <w:bookmarkEnd w:id="151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2" w:name="_Toc379799803"/>
      <w:bookmarkStart w:id="153" w:name="_Toc380667782"/>
      <w:bookmarkStart w:id="154" w:name="_Toc382397030"/>
      <w:bookmarkEnd w:id="152"/>
      <w:bookmarkEnd w:id="153"/>
      <w:bookmarkEnd w:id="154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5" w:name="_Toc379799804"/>
      <w:bookmarkStart w:id="156" w:name="_Toc380667783"/>
      <w:bookmarkStart w:id="157" w:name="_Toc382397031"/>
      <w:bookmarkEnd w:id="155"/>
      <w:bookmarkEnd w:id="156"/>
      <w:bookmarkEnd w:id="157"/>
    </w:p>
    <w:p w:rsidR="00C00412" w:rsidRPr="0020473A" w:rsidRDefault="00C00412" w:rsidP="00C0041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8" w:name="_Toc379799805"/>
      <w:bookmarkStart w:id="159" w:name="_Toc380667784"/>
      <w:bookmarkStart w:id="160" w:name="_Toc382397032"/>
      <w:bookmarkEnd w:id="158"/>
      <w:bookmarkEnd w:id="159"/>
      <w:bookmarkEnd w:id="160"/>
    </w:p>
    <w:p w:rsidR="00C00412" w:rsidRDefault="00C00412" w:rsidP="00C00412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C00412" w:rsidRDefault="00AF683A" w:rsidP="00C0041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="00C00412">
        <w:rPr>
          <w:rFonts w:ascii="微软雅黑" w:eastAsia="微软雅黑" w:hAnsi="微软雅黑" w:cs="宋体"/>
          <w:b/>
          <w:color w:val="000000"/>
        </w:rPr>
        <w:t>member/update/email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</w:t>
      </w:r>
      <w:r>
        <w:rPr>
          <w:rFonts w:ascii="微软雅黑" w:eastAsia="微软雅黑" w:hAnsi="微软雅黑" w:hint="eastAsia"/>
        </w:rPr>
        <w:t>方式</w:t>
      </w:r>
    </w:p>
    <w:p w:rsidR="00B40A43" w:rsidRPr="008C2A75" w:rsidRDefault="00B40A43" w:rsidP="00B40A4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Request Body</w:t>
      </w:r>
      <w:r>
        <w:rPr>
          <w:rFonts w:ascii="微软雅黑" w:eastAsia="微软雅黑" w:hAnsi="微软雅黑" w:hint="eastAsia"/>
          <w:szCs w:val="21"/>
        </w:rPr>
        <w:t>方式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C00412" w:rsidRPr="005F1547" w:rsidTr="00C0041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492285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不能为空</w:t>
            </w:r>
          </w:p>
        </w:tc>
      </w:tr>
    </w:tbl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C00412" w:rsidTr="00C0041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Tr="00C0041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532765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用户的ID</w:t>
            </w:r>
          </w:p>
        </w:tc>
      </w:tr>
    </w:tbl>
    <w:p w:rsidR="00C00412" w:rsidRPr="0020473A" w:rsidRDefault="00C00412" w:rsidP="00C00412">
      <w:pPr>
        <w:pStyle w:val="3"/>
        <w:rPr>
          <w:rFonts w:ascii="微软雅黑" w:eastAsia="微软雅黑" w:hAnsi="微软雅黑"/>
        </w:rPr>
      </w:pPr>
      <w:bookmarkStart w:id="161" w:name="_Toc382397033"/>
      <w:r>
        <w:rPr>
          <w:rFonts w:ascii="微软雅黑" w:eastAsia="微软雅黑" w:hAnsi="微软雅黑" w:hint="eastAsia"/>
        </w:rPr>
        <w:t>更新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 w:hint="eastAsia"/>
        </w:rPr>
        <w:t>手机号码</w:t>
      </w:r>
      <w:bookmarkEnd w:id="161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2" w:name="_Toc379799807"/>
      <w:bookmarkStart w:id="163" w:name="_Toc380667786"/>
      <w:bookmarkStart w:id="164" w:name="_Toc382397034"/>
      <w:bookmarkEnd w:id="162"/>
      <w:bookmarkEnd w:id="163"/>
      <w:bookmarkEnd w:id="164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5" w:name="_Toc379799808"/>
      <w:bookmarkStart w:id="166" w:name="_Toc380667787"/>
      <w:bookmarkStart w:id="167" w:name="_Toc382397035"/>
      <w:bookmarkEnd w:id="165"/>
      <w:bookmarkEnd w:id="166"/>
      <w:bookmarkEnd w:id="167"/>
    </w:p>
    <w:p w:rsidR="00C00412" w:rsidRPr="0020473A" w:rsidRDefault="00C00412" w:rsidP="00C0041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8" w:name="_Toc379799809"/>
      <w:bookmarkStart w:id="169" w:name="_Toc380667788"/>
      <w:bookmarkStart w:id="170" w:name="_Toc382397036"/>
      <w:bookmarkEnd w:id="168"/>
      <w:bookmarkEnd w:id="169"/>
      <w:bookmarkEnd w:id="170"/>
    </w:p>
    <w:p w:rsidR="00C00412" w:rsidRDefault="00C00412" w:rsidP="00C00412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C00412" w:rsidRDefault="00AF683A" w:rsidP="00C0041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="00C00412">
        <w:rPr>
          <w:rFonts w:ascii="微软雅黑" w:eastAsia="微软雅黑" w:hAnsi="微软雅黑" w:cs="宋体"/>
          <w:b/>
          <w:color w:val="000000"/>
        </w:rPr>
        <w:t>member/update/mobile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</w:t>
      </w:r>
      <w:r>
        <w:rPr>
          <w:rFonts w:ascii="微软雅黑" w:eastAsia="微软雅黑" w:hAnsi="微软雅黑" w:hint="eastAsia"/>
        </w:rPr>
        <w:t>方式</w:t>
      </w:r>
    </w:p>
    <w:p w:rsidR="00B40A43" w:rsidRPr="008C2A75" w:rsidRDefault="00B40A43" w:rsidP="00B40A4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Request Body</w:t>
      </w:r>
      <w:r>
        <w:rPr>
          <w:rFonts w:ascii="微软雅黑" w:eastAsia="微软雅黑" w:hAnsi="微软雅黑" w:hint="eastAsia"/>
          <w:szCs w:val="21"/>
        </w:rPr>
        <w:t>方式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C00412" w:rsidRPr="005F1547" w:rsidTr="00C0041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492285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，不能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为空</w:t>
            </w:r>
          </w:p>
        </w:tc>
      </w:tr>
    </w:tbl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C00412" w:rsidTr="00C0041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Tr="00C0041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601B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用户的ID</w:t>
            </w:r>
          </w:p>
        </w:tc>
      </w:tr>
    </w:tbl>
    <w:p w:rsidR="00C00412" w:rsidRPr="0020473A" w:rsidRDefault="00C00412" w:rsidP="00C00412">
      <w:pPr>
        <w:pStyle w:val="3"/>
        <w:rPr>
          <w:rFonts w:ascii="微软雅黑" w:eastAsia="微软雅黑" w:hAnsi="微软雅黑"/>
        </w:rPr>
      </w:pPr>
      <w:bookmarkStart w:id="171" w:name="_Toc382397037"/>
      <w:r>
        <w:rPr>
          <w:rFonts w:ascii="微软雅黑" w:eastAsia="微软雅黑" w:hAnsi="微软雅黑" w:hint="eastAsia"/>
        </w:rPr>
        <w:t>更新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 w:hint="eastAsia"/>
        </w:rPr>
        <w:t>登录</w:t>
      </w:r>
      <w:r>
        <w:rPr>
          <w:rFonts w:ascii="微软雅黑" w:eastAsia="微软雅黑" w:hAnsi="微软雅黑"/>
        </w:rPr>
        <w:t>帐号</w:t>
      </w:r>
      <w:bookmarkEnd w:id="171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2" w:name="_Toc379799811"/>
      <w:bookmarkStart w:id="173" w:name="_Toc380667790"/>
      <w:bookmarkStart w:id="174" w:name="_Toc382397038"/>
      <w:bookmarkEnd w:id="172"/>
      <w:bookmarkEnd w:id="173"/>
      <w:bookmarkEnd w:id="174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5" w:name="_Toc379799812"/>
      <w:bookmarkStart w:id="176" w:name="_Toc380667791"/>
      <w:bookmarkStart w:id="177" w:name="_Toc382397039"/>
      <w:bookmarkEnd w:id="175"/>
      <w:bookmarkEnd w:id="176"/>
      <w:bookmarkEnd w:id="177"/>
    </w:p>
    <w:p w:rsidR="00C00412" w:rsidRPr="0020473A" w:rsidRDefault="00C00412" w:rsidP="00C0041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8" w:name="_Toc379799813"/>
      <w:bookmarkStart w:id="179" w:name="_Toc380667792"/>
      <w:bookmarkStart w:id="180" w:name="_Toc382397040"/>
      <w:bookmarkEnd w:id="178"/>
      <w:bookmarkEnd w:id="179"/>
      <w:bookmarkEnd w:id="180"/>
    </w:p>
    <w:p w:rsidR="00C00412" w:rsidRDefault="00C00412" w:rsidP="00C00412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C00412" w:rsidRDefault="00AF683A" w:rsidP="00C0041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="00C00412">
        <w:rPr>
          <w:rFonts w:ascii="微软雅黑" w:eastAsia="微软雅黑" w:hAnsi="微软雅黑" w:cs="宋体"/>
          <w:b/>
          <w:color w:val="000000"/>
        </w:rPr>
        <w:t>member/update/name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</w:t>
      </w:r>
      <w:r>
        <w:rPr>
          <w:rFonts w:ascii="微软雅黑" w:eastAsia="微软雅黑" w:hAnsi="微软雅黑" w:hint="eastAsia"/>
        </w:rPr>
        <w:t>方式</w:t>
      </w:r>
    </w:p>
    <w:p w:rsidR="00B40A43" w:rsidRPr="008C2A75" w:rsidRDefault="00B40A43" w:rsidP="00B40A4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Request Body</w:t>
      </w:r>
      <w:r>
        <w:rPr>
          <w:rFonts w:ascii="微软雅黑" w:eastAsia="微软雅黑" w:hAnsi="微软雅黑" w:hint="eastAsia"/>
          <w:szCs w:val="21"/>
        </w:rPr>
        <w:t>方式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C00412" w:rsidRPr="005F1547" w:rsidTr="00C0041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492285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Default="00AF683A" w:rsidP="00AF683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用户登录帐号，不能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为空</w:t>
            </w:r>
          </w:p>
          <w:p w:rsidR="00C00412" w:rsidRPr="005934FD" w:rsidRDefault="00AF683A" w:rsidP="00AF683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以数字开头，最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短6位，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只能包含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字母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数字和下划线</w:t>
            </w:r>
          </w:p>
        </w:tc>
      </w:tr>
    </w:tbl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C00412" w:rsidTr="00C0041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Tr="00C0041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1F18EA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用户的ID</w:t>
            </w:r>
          </w:p>
        </w:tc>
      </w:tr>
    </w:tbl>
    <w:p w:rsidR="00C00412" w:rsidRPr="0020473A" w:rsidRDefault="00C00412" w:rsidP="00C00412">
      <w:pPr>
        <w:pStyle w:val="3"/>
        <w:rPr>
          <w:rFonts w:ascii="微软雅黑" w:eastAsia="微软雅黑" w:hAnsi="微软雅黑"/>
        </w:rPr>
      </w:pPr>
      <w:bookmarkStart w:id="181" w:name="_Toc382397041"/>
      <w:r>
        <w:rPr>
          <w:rFonts w:ascii="微软雅黑" w:eastAsia="微软雅黑" w:hAnsi="微软雅黑" w:hint="eastAsia"/>
        </w:rPr>
        <w:lastRenderedPageBreak/>
        <w:t>更新</w:t>
      </w:r>
      <w:r>
        <w:rPr>
          <w:rFonts w:ascii="微软雅黑" w:eastAsia="微软雅黑" w:hAnsi="微软雅黑"/>
        </w:rPr>
        <w:t>用户其</w:t>
      </w:r>
      <w:r>
        <w:rPr>
          <w:rFonts w:ascii="微软雅黑" w:eastAsia="微软雅黑" w:hAnsi="微软雅黑" w:hint="eastAsia"/>
        </w:rPr>
        <w:t>他</w:t>
      </w:r>
      <w:r>
        <w:rPr>
          <w:rFonts w:ascii="微软雅黑" w:eastAsia="微软雅黑" w:hAnsi="微软雅黑"/>
        </w:rPr>
        <w:t>信息</w:t>
      </w:r>
      <w:bookmarkEnd w:id="181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2" w:name="_Toc379799815"/>
      <w:bookmarkStart w:id="183" w:name="_Toc380667794"/>
      <w:bookmarkStart w:id="184" w:name="_Toc382397042"/>
      <w:bookmarkEnd w:id="182"/>
      <w:bookmarkEnd w:id="183"/>
      <w:bookmarkEnd w:id="184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5" w:name="_Toc379799816"/>
      <w:bookmarkStart w:id="186" w:name="_Toc380667795"/>
      <w:bookmarkStart w:id="187" w:name="_Toc382397043"/>
      <w:bookmarkEnd w:id="185"/>
      <w:bookmarkEnd w:id="186"/>
      <w:bookmarkEnd w:id="187"/>
    </w:p>
    <w:p w:rsidR="00C00412" w:rsidRPr="0020473A" w:rsidRDefault="00C00412" w:rsidP="00C0041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8" w:name="_Toc379799817"/>
      <w:bookmarkStart w:id="189" w:name="_Toc380667796"/>
      <w:bookmarkStart w:id="190" w:name="_Toc382397044"/>
      <w:bookmarkEnd w:id="188"/>
      <w:bookmarkEnd w:id="189"/>
      <w:bookmarkEnd w:id="190"/>
    </w:p>
    <w:p w:rsidR="00C00412" w:rsidRDefault="00C00412" w:rsidP="00C00412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C00412" w:rsidRDefault="00AF683A" w:rsidP="00C0041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="00C00412">
        <w:rPr>
          <w:rFonts w:ascii="微软雅黑" w:eastAsia="微软雅黑" w:hAnsi="微软雅黑" w:cs="宋体"/>
          <w:b/>
          <w:color w:val="000000"/>
        </w:rPr>
        <w:t>member/update/other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</w:t>
      </w:r>
      <w:r>
        <w:rPr>
          <w:rFonts w:ascii="微软雅黑" w:eastAsia="微软雅黑" w:hAnsi="微软雅黑" w:hint="eastAsia"/>
        </w:rPr>
        <w:t>方式</w:t>
      </w:r>
    </w:p>
    <w:p w:rsidR="00B40A43" w:rsidRPr="008C2A75" w:rsidRDefault="00B40A43" w:rsidP="00B40A4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Request Body</w:t>
      </w:r>
      <w:r>
        <w:rPr>
          <w:rFonts w:ascii="微软雅黑" w:eastAsia="微软雅黑" w:hAnsi="微软雅黑" w:hint="eastAsia"/>
          <w:szCs w:val="21"/>
        </w:rPr>
        <w:t>方式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C00412" w:rsidRPr="005F1547" w:rsidTr="00C0041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492285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C00412" w:rsidRDefault="00C00412" w:rsidP="00C0041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  <w:p w:rsidR="00C00412" w:rsidRPr="005934FD" w:rsidRDefault="00C00412" w:rsidP="00C0041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C00412" w:rsidRDefault="00C00412" w:rsidP="00C0041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  <w:p w:rsidR="00C00412" w:rsidRPr="005934FD" w:rsidRDefault="00C00412" w:rsidP="00C00412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B71121" w:rsidTr="00AC49F1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vatar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1121" w:rsidRDefault="00B71121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头像</w:t>
            </w:r>
          </w:p>
        </w:tc>
      </w:tr>
    </w:tbl>
    <w:p w:rsidR="00E03AD1" w:rsidRPr="00E03AD1" w:rsidRDefault="00E03AD1" w:rsidP="00E03AD1">
      <w:pPr>
        <w:rPr>
          <w:rFonts w:ascii="微软雅黑" w:eastAsia="微软雅黑" w:hAnsi="微软雅黑"/>
          <w:b/>
          <w:color w:val="FF0000"/>
        </w:rPr>
      </w:pPr>
      <w:r w:rsidRPr="00E03AD1">
        <w:rPr>
          <w:rFonts w:ascii="微软雅黑" w:eastAsia="微软雅黑" w:hAnsi="微软雅黑" w:hint="eastAsia"/>
          <w:b/>
          <w:color w:val="FF0000"/>
        </w:rPr>
        <w:t>注意</w:t>
      </w:r>
      <w:r w:rsidRPr="00E03AD1">
        <w:rPr>
          <w:rFonts w:ascii="微软雅黑" w:eastAsia="微软雅黑" w:hAnsi="微软雅黑"/>
          <w:b/>
          <w:color w:val="FF0000"/>
        </w:rPr>
        <w:t>：</w:t>
      </w:r>
      <w:r w:rsidRPr="00E03AD1">
        <w:rPr>
          <w:rFonts w:ascii="微软雅黑" w:eastAsia="微软雅黑" w:hAnsi="微软雅黑" w:hint="eastAsia"/>
          <w:b/>
          <w:color w:val="FF0000"/>
        </w:rPr>
        <w:t>此</w:t>
      </w:r>
      <w:r w:rsidRPr="00E03AD1">
        <w:rPr>
          <w:rFonts w:ascii="微软雅黑" w:eastAsia="微软雅黑" w:hAnsi="微软雅黑"/>
          <w:b/>
          <w:color w:val="FF0000"/>
        </w:rPr>
        <w:t>接口的所有参数都需要填写。如果</w:t>
      </w:r>
      <w:r w:rsidRPr="00E03AD1">
        <w:rPr>
          <w:rFonts w:ascii="微软雅黑" w:eastAsia="微软雅黑" w:hAnsi="微软雅黑" w:hint="eastAsia"/>
          <w:b/>
          <w:color w:val="FF0000"/>
        </w:rPr>
        <w:t>不填写</w:t>
      </w:r>
      <w:r w:rsidRPr="00E03AD1">
        <w:rPr>
          <w:rFonts w:ascii="微软雅黑" w:eastAsia="微软雅黑" w:hAnsi="微软雅黑"/>
          <w:b/>
          <w:color w:val="FF0000"/>
        </w:rPr>
        <w:t>，相关</w:t>
      </w:r>
      <w:r w:rsidRPr="00E03AD1">
        <w:rPr>
          <w:rFonts w:ascii="微软雅黑" w:eastAsia="微软雅黑" w:hAnsi="微软雅黑" w:hint="eastAsia"/>
          <w:b/>
          <w:color w:val="FF0000"/>
        </w:rPr>
        <w:t>字段</w:t>
      </w:r>
      <w:r w:rsidRPr="00E03AD1">
        <w:rPr>
          <w:rFonts w:ascii="微软雅黑" w:eastAsia="微软雅黑" w:hAnsi="微软雅黑"/>
          <w:b/>
          <w:color w:val="FF0000"/>
        </w:rPr>
        <w:t>的值讲被设置为null</w:t>
      </w:r>
      <w:r w:rsidRPr="00E03AD1">
        <w:rPr>
          <w:rFonts w:ascii="微软雅黑" w:eastAsia="微软雅黑" w:hAnsi="微软雅黑" w:hint="eastAsia"/>
          <w:b/>
          <w:color w:val="FF0000"/>
        </w:rPr>
        <w:t>。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C00412" w:rsidTr="00C0041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Tr="00C0041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91365F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 w:rsidR="000D71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用户的ID</w:t>
            </w:r>
          </w:p>
        </w:tc>
      </w:tr>
    </w:tbl>
    <w:p w:rsidR="00C00412" w:rsidRPr="0020473A" w:rsidRDefault="00AF683A" w:rsidP="00C00412">
      <w:pPr>
        <w:pStyle w:val="3"/>
        <w:rPr>
          <w:rFonts w:ascii="微软雅黑" w:eastAsia="微软雅黑" w:hAnsi="微软雅黑"/>
        </w:rPr>
      </w:pPr>
      <w:bookmarkStart w:id="191" w:name="_Toc382397045"/>
      <w:r>
        <w:rPr>
          <w:rFonts w:ascii="微软雅黑" w:eastAsia="微软雅黑" w:hAnsi="微软雅黑" w:hint="eastAsia"/>
        </w:rPr>
        <w:lastRenderedPageBreak/>
        <w:t>查询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 w:hint="eastAsia"/>
        </w:rPr>
        <w:t>信息</w:t>
      </w:r>
      <w:bookmarkEnd w:id="191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2" w:name="_Toc379799819"/>
      <w:bookmarkStart w:id="193" w:name="_Toc380667798"/>
      <w:bookmarkStart w:id="194" w:name="_Toc382397046"/>
      <w:bookmarkEnd w:id="192"/>
      <w:bookmarkEnd w:id="193"/>
      <w:bookmarkEnd w:id="194"/>
    </w:p>
    <w:p w:rsidR="00C00412" w:rsidRPr="0020473A" w:rsidRDefault="00C00412" w:rsidP="00C0041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5" w:name="_Toc379799820"/>
      <w:bookmarkStart w:id="196" w:name="_Toc380667799"/>
      <w:bookmarkStart w:id="197" w:name="_Toc382397047"/>
      <w:bookmarkEnd w:id="195"/>
      <w:bookmarkEnd w:id="196"/>
      <w:bookmarkEnd w:id="197"/>
    </w:p>
    <w:p w:rsidR="00C00412" w:rsidRPr="0020473A" w:rsidRDefault="00C00412" w:rsidP="00C0041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8" w:name="_Toc379799821"/>
      <w:bookmarkStart w:id="199" w:name="_Toc380667800"/>
      <w:bookmarkStart w:id="200" w:name="_Toc382397048"/>
      <w:bookmarkEnd w:id="198"/>
      <w:bookmarkEnd w:id="199"/>
      <w:bookmarkEnd w:id="200"/>
    </w:p>
    <w:p w:rsidR="00C00412" w:rsidRDefault="00C00412" w:rsidP="00C00412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C00412" w:rsidRDefault="00AF683A" w:rsidP="00C0041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="00C00412">
        <w:rPr>
          <w:rFonts w:ascii="微软雅黑" w:eastAsia="微软雅黑" w:hAnsi="微软雅黑" w:cs="宋体"/>
          <w:b/>
          <w:color w:val="000000"/>
        </w:rPr>
        <w:t>member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</w:t>
      </w:r>
      <w:r>
        <w:rPr>
          <w:rFonts w:ascii="微软雅黑" w:eastAsia="微软雅黑" w:hAnsi="微软雅黑" w:hint="eastAsia"/>
        </w:rPr>
        <w:t>方式</w:t>
      </w:r>
    </w:p>
    <w:p w:rsidR="00C00412" w:rsidRPr="008C2A75" w:rsidRDefault="00BD14EF" w:rsidP="00C0041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标准</w:t>
      </w:r>
      <w:r>
        <w:rPr>
          <w:rFonts w:ascii="微软雅黑" w:eastAsia="微软雅黑" w:hAnsi="微软雅黑"/>
          <w:szCs w:val="21"/>
        </w:rPr>
        <w:t>表单方式</w:t>
      </w:r>
    </w:p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C00412" w:rsidRPr="005F1547" w:rsidTr="00C00412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6B0D78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F1547" w:rsidRDefault="00C00412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00412" w:rsidRPr="005934FD" w:rsidRDefault="00617D3C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查询的</w:t>
            </w:r>
            <w:r w:rsidR="00C0041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C0041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登录名/邮箱/手机号</w:t>
            </w:r>
          </w:p>
        </w:tc>
      </w:tr>
      <w:tr w:rsidR="00AF683A" w:rsidRPr="005F1547" w:rsidTr="00C00412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Default="00AF683A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Default="00AF683A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Default="00AF683A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Default="00AF683A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Pr="005F1547" w:rsidRDefault="00617D3C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F683A" w:rsidRDefault="00617D3C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617D3C" w:rsidRDefault="00617D3C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id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id为用户ID</w:t>
            </w:r>
          </w:p>
          <w:p w:rsidR="00617D3C" w:rsidRDefault="00617D3C" w:rsidP="00C0041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account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登录名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或邮箱或手机号</w:t>
            </w:r>
          </w:p>
        </w:tc>
      </w:tr>
    </w:tbl>
    <w:p w:rsidR="00C00412" w:rsidRDefault="00C00412" w:rsidP="00C0041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C00412" w:rsidTr="00C0041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00412" w:rsidTr="00C0041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617D3C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2B5682" w:rsidP="00617D3C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Member" w:history="1">
              <w:r w:rsidR="00617D3C" w:rsidRPr="004F6294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Member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C00412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C00412" w:rsidRDefault="00617D3C" w:rsidP="00C0041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F6294" w:rsidRPr="009645DB" w:rsidRDefault="004F6294" w:rsidP="004F6294">
      <w:pPr>
        <w:pStyle w:val="affe"/>
        <w:pBdr>
          <w:bottom w:val="single" w:sz="4" w:space="6" w:color="4F81BD"/>
        </w:pBdr>
      </w:pPr>
      <w:bookmarkStart w:id="201" w:name="Member"/>
      <w:bookmarkEnd w:id="201"/>
      <w:r>
        <w:t>Member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551"/>
        <w:gridCol w:w="992"/>
        <w:gridCol w:w="851"/>
        <w:gridCol w:w="4961"/>
      </w:tblGrid>
      <w:tr w:rsidR="004F6294" w:rsidRPr="006B0D78" w:rsidTr="001F47BB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F6294" w:rsidRPr="006B0D78" w:rsidRDefault="00492285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F6294" w:rsidRPr="006B0D78" w:rsidRDefault="004F6294" w:rsidP="00B40A4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用户登录帐号，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唯一键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可以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不填写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，默认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使用”_u”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命名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以数字开头，最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短6位，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只能包含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字母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数字和下划线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唯一键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。和terminalId必填一项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terminalId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唯一键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email必填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注册时间，14位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更新时间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F629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areaCode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归属区码。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6位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，对应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t_sys_region</w:t>
            </w:r>
          </w:p>
        </w:tc>
      </w:tr>
      <w:tr w:rsidR="00FE5015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ava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tar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Pr="006B0D78" w:rsidRDefault="00FE5015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Pr="006B0D78" w:rsidRDefault="00FE5015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头像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</w:t>
            </w:r>
          </w:p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2暂停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sex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4F6294" w:rsidRDefault="004F6294" w:rsidP="004F6294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</w:p>
          <w:p w:rsidR="004F6294" w:rsidRPr="005934FD" w:rsidRDefault="004F6294" w:rsidP="004F6294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4F6294" w:rsidRDefault="004F6294" w:rsidP="004F6294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</w:p>
          <w:p w:rsidR="004F6294" w:rsidRPr="005934FD" w:rsidRDefault="004F6294" w:rsidP="004F6294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4F6294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ember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Pr="006B0D78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红钻会员</w:t>
            </w:r>
          </w:p>
          <w:p w:rsidR="004F6294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否</w:t>
            </w:r>
          </w:p>
          <w:p w:rsidR="004F6294" w:rsidRPr="005934FD" w:rsidRDefault="004F6294" w:rsidP="004F62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是</w:t>
            </w:r>
          </w:p>
        </w:tc>
      </w:tr>
      <w:tr w:rsidR="00FE5015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F62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regSource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Pr="006B0D78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来源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MO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通行证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SSO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2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短信购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BOSS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4 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接口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5 客户端</w:t>
            </w:r>
          </w:p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98 商盟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导入</w:t>
            </w:r>
          </w:p>
          <w:p w:rsidR="00FE5015" w:rsidRPr="005934FD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99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指定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默认值</w:t>
            </w:r>
          </w:p>
        </w:tc>
      </w:tr>
      <w:tr w:rsidR="00CE6E9B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1F47BB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Set&lt;</w:t>
            </w:r>
            <w:hyperlink w:anchor="BusiInfo" w:history="1">
              <w:r w:rsidR="00CE6E9B" w:rsidRPr="00CE6E9B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BusiI</w:t>
              </w:r>
              <w:r w:rsidR="00CE6E9B" w:rsidRPr="00CE6E9B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n</w:t>
              </w:r>
              <w:r w:rsidR="00CE6E9B" w:rsidRPr="00CE6E9B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会员开通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定制服务信息</w:t>
            </w:r>
          </w:p>
        </w:tc>
      </w:tr>
      <w:tr w:rsidR="00FE5015" w:rsidRPr="006B0D78" w:rsidTr="001F47BB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subRegSource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Pr="006B0D78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E5015" w:rsidRPr="005934FD" w:rsidRDefault="00FE5015" w:rsidP="00FE501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注册来源</w:t>
            </w:r>
          </w:p>
        </w:tc>
      </w:tr>
    </w:tbl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2" w:name="_Toc364254086"/>
      <w:bookmarkStart w:id="203" w:name="_Toc367956856"/>
      <w:bookmarkStart w:id="204" w:name="_Toc372734644"/>
      <w:bookmarkStart w:id="205" w:name="_Toc373399193"/>
      <w:bookmarkStart w:id="206" w:name="_Toc379799822"/>
      <w:bookmarkStart w:id="207" w:name="_Toc380667801"/>
      <w:bookmarkStart w:id="208" w:name="_Toc382397049"/>
      <w:bookmarkEnd w:id="202"/>
      <w:bookmarkEnd w:id="203"/>
      <w:bookmarkEnd w:id="204"/>
      <w:bookmarkEnd w:id="205"/>
      <w:bookmarkEnd w:id="206"/>
      <w:bookmarkEnd w:id="207"/>
      <w:bookmarkEnd w:id="208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9" w:name="_Toc364254087"/>
      <w:bookmarkStart w:id="210" w:name="_Toc367956857"/>
      <w:bookmarkStart w:id="211" w:name="_Toc372734645"/>
      <w:bookmarkStart w:id="212" w:name="_Toc373399194"/>
      <w:bookmarkStart w:id="213" w:name="_Toc379799823"/>
      <w:bookmarkStart w:id="214" w:name="_Toc380667802"/>
      <w:bookmarkStart w:id="215" w:name="_Toc382397050"/>
      <w:bookmarkEnd w:id="209"/>
      <w:bookmarkEnd w:id="210"/>
      <w:bookmarkEnd w:id="211"/>
      <w:bookmarkEnd w:id="212"/>
      <w:bookmarkEnd w:id="213"/>
      <w:bookmarkEnd w:id="214"/>
      <w:bookmarkEnd w:id="215"/>
    </w:p>
    <w:p w:rsidR="000A6F9A" w:rsidRPr="0020473A" w:rsidRDefault="000A6F9A" w:rsidP="000A6F9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6" w:name="_Toc364254088"/>
      <w:bookmarkStart w:id="217" w:name="_Toc367956858"/>
      <w:bookmarkStart w:id="218" w:name="_Toc372734646"/>
      <w:bookmarkStart w:id="219" w:name="_Toc373399195"/>
      <w:bookmarkStart w:id="220" w:name="_Toc379799824"/>
      <w:bookmarkStart w:id="221" w:name="_Toc380667803"/>
      <w:bookmarkStart w:id="222" w:name="_Toc382397051"/>
      <w:bookmarkEnd w:id="216"/>
      <w:bookmarkEnd w:id="217"/>
      <w:bookmarkEnd w:id="218"/>
      <w:bookmarkEnd w:id="219"/>
      <w:bookmarkEnd w:id="220"/>
      <w:bookmarkEnd w:id="221"/>
      <w:bookmarkEnd w:id="222"/>
    </w:p>
    <w:p w:rsidR="00CE6E9B" w:rsidRPr="009645DB" w:rsidRDefault="00CE6E9B" w:rsidP="00CE6E9B">
      <w:pPr>
        <w:pStyle w:val="affe"/>
        <w:pBdr>
          <w:bottom w:val="single" w:sz="4" w:space="6" w:color="4F81BD"/>
        </w:pBdr>
      </w:pPr>
      <w:bookmarkStart w:id="223" w:name="BusiInfo"/>
      <w:r>
        <w:t>BusiInfo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CE6E9B" w:rsidRPr="006B0D78" w:rsidTr="00A546B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bookmarkEnd w:id="223"/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E6E9B" w:rsidRPr="006B0D78" w:rsidTr="00A546B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E6E9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prodCode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E6E9B" w:rsidRDefault="00CE6E9B" w:rsidP="001F47B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定制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代码</w:t>
            </w:r>
          </w:p>
          <w:p w:rsidR="001F47BB" w:rsidRDefault="001F47BB" w:rsidP="001F47B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江苏的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定制代码为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6位数字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，具体返回值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根据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实际情况定义</w:t>
            </w:r>
          </w:p>
          <w:p w:rsidR="001F47BB" w:rsidRDefault="001F47BB" w:rsidP="001F47B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省份为字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P +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定制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码</w:t>
            </w:r>
          </w:p>
          <w:p w:rsidR="001F47BB" w:rsidRPr="001F47BB" w:rsidRDefault="001F47BB" w:rsidP="001F47B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具体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的省编码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附录。</w:t>
            </w:r>
          </w:p>
        </w:tc>
      </w:tr>
      <w:tr w:rsidR="00CE6E9B" w:rsidRPr="006B0D78" w:rsidTr="00A546B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E6E9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 0正常 1暂停</w:t>
            </w:r>
          </w:p>
        </w:tc>
      </w:tr>
      <w:tr w:rsidR="00CE6E9B" w:rsidRPr="006B0D78" w:rsidTr="00A546B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E6E9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5934FD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更新时间</w:t>
            </w:r>
          </w:p>
        </w:tc>
      </w:tr>
      <w:tr w:rsidR="00CE6E9B" w:rsidRPr="006B0D78" w:rsidTr="00A546B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E6E9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customTime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6B0D78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E6E9B" w:rsidRPr="005934FD" w:rsidRDefault="00CE6E9B" w:rsidP="00A546B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定制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</w:tbl>
    <w:p w:rsidR="005C05B5" w:rsidRPr="0020473A" w:rsidRDefault="005C05B5" w:rsidP="005C05B5">
      <w:pPr>
        <w:pStyle w:val="3"/>
        <w:rPr>
          <w:rFonts w:ascii="微软雅黑" w:eastAsia="微软雅黑" w:hAnsi="微软雅黑"/>
        </w:rPr>
      </w:pPr>
      <w:bookmarkStart w:id="224" w:name="_Toc382397052"/>
      <w:r>
        <w:rPr>
          <w:rFonts w:ascii="微软雅黑" w:eastAsia="微软雅黑" w:hAnsi="微软雅黑" w:hint="eastAsia"/>
        </w:rPr>
        <w:t>验证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 w:hint="eastAsia"/>
        </w:rPr>
        <w:t>密码</w:t>
      </w:r>
      <w:bookmarkEnd w:id="224"/>
    </w:p>
    <w:p w:rsidR="005C05B5" w:rsidRPr="0020473A" w:rsidRDefault="005C05B5" w:rsidP="005C05B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5" w:name="_Toc379799826"/>
      <w:bookmarkStart w:id="226" w:name="_Toc380667805"/>
      <w:bookmarkStart w:id="227" w:name="_Toc382397053"/>
      <w:bookmarkEnd w:id="225"/>
      <w:bookmarkEnd w:id="226"/>
      <w:bookmarkEnd w:id="227"/>
    </w:p>
    <w:p w:rsidR="005C05B5" w:rsidRPr="0020473A" w:rsidRDefault="005C05B5" w:rsidP="005C05B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8" w:name="_Toc379799827"/>
      <w:bookmarkStart w:id="229" w:name="_Toc380667806"/>
      <w:bookmarkStart w:id="230" w:name="_Toc382397054"/>
      <w:bookmarkEnd w:id="228"/>
      <w:bookmarkEnd w:id="229"/>
      <w:bookmarkEnd w:id="230"/>
    </w:p>
    <w:p w:rsidR="005C05B5" w:rsidRPr="0020473A" w:rsidRDefault="005C05B5" w:rsidP="005C05B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1" w:name="_Toc379799828"/>
      <w:bookmarkStart w:id="232" w:name="_Toc380667807"/>
      <w:bookmarkStart w:id="233" w:name="_Toc382397055"/>
      <w:bookmarkEnd w:id="231"/>
      <w:bookmarkEnd w:id="232"/>
      <w:bookmarkEnd w:id="233"/>
    </w:p>
    <w:p w:rsidR="005C05B5" w:rsidRDefault="005C05B5" w:rsidP="005C05B5">
      <w:pPr>
        <w:pStyle w:val="4"/>
        <w:numPr>
          <w:ilvl w:val="3"/>
          <w:numId w:val="2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请求接口</w:t>
      </w:r>
    </w:p>
    <w:p w:rsidR="005C05B5" w:rsidRDefault="005C05B5" w:rsidP="005C05B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/</w:t>
      </w:r>
      <w:r w:rsidRPr="005C05B5">
        <w:rPr>
          <w:rFonts w:ascii="微软雅黑" w:eastAsia="微软雅黑" w:hAnsi="微软雅黑" w:cs="宋体"/>
          <w:b/>
          <w:color w:val="000000"/>
        </w:rPr>
        <w:t>checkPass</w:t>
      </w:r>
    </w:p>
    <w:p w:rsidR="005C05B5" w:rsidRDefault="005C05B5" w:rsidP="005C05B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</w:t>
      </w:r>
      <w:r>
        <w:rPr>
          <w:rFonts w:ascii="微软雅黑" w:eastAsia="微软雅黑" w:hAnsi="微软雅黑" w:hint="eastAsia"/>
        </w:rPr>
        <w:t>方式</w:t>
      </w:r>
    </w:p>
    <w:p w:rsidR="005C05B5" w:rsidRPr="008C2A75" w:rsidRDefault="005C05B5" w:rsidP="005C05B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标准</w:t>
      </w:r>
      <w:r>
        <w:rPr>
          <w:rFonts w:ascii="微软雅黑" w:eastAsia="微软雅黑" w:hAnsi="微软雅黑"/>
          <w:szCs w:val="21"/>
        </w:rPr>
        <w:t>表单方式</w:t>
      </w:r>
    </w:p>
    <w:p w:rsidR="005C05B5" w:rsidRDefault="005C05B5" w:rsidP="005C05B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4961"/>
      </w:tblGrid>
      <w:tr w:rsidR="005C05B5" w:rsidRPr="005F1547" w:rsidTr="00AC49F1">
        <w:trPr>
          <w:trHeight w:val="285"/>
        </w:trPr>
        <w:tc>
          <w:tcPr>
            <w:tcW w:w="64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限定说明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C05B5" w:rsidRPr="005F1547" w:rsidTr="00AC49F1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Pr="006B0D78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Pr="005F1547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Pr="005934FD" w:rsidRDefault="005C05B5" w:rsidP="00AC49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登录名/邮箱/手机号</w:t>
            </w:r>
          </w:p>
        </w:tc>
      </w:tr>
      <w:tr w:rsidR="005C05B5" w:rsidRPr="005F1547" w:rsidTr="00AC49F1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Pr="005F1547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id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id为用户ID</w:t>
            </w:r>
          </w:p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account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登录名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或邮箱或手机号</w:t>
            </w:r>
          </w:p>
        </w:tc>
      </w:tr>
      <w:tr w:rsidR="005C05B5" w:rsidRPr="005F1547" w:rsidTr="00AC49F1">
        <w:trPr>
          <w:trHeight w:val="285"/>
        </w:trPr>
        <w:tc>
          <w:tcPr>
            <w:tcW w:w="64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Pr="005F1547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C05B5" w:rsidRDefault="005C05B5" w:rsidP="005C05B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验证的用户密码</w:t>
            </w:r>
          </w:p>
        </w:tc>
      </w:tr>
    </w:tbl>
    <w:p w:rsidR="005C05B5" w:rsidRDefault="005C05B5" w:rsidP="005C05B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5C05B5" w:rsidTr="00AC49F1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C05B5" w:rsidTr="00AC49F1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05B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passResult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sz w:val="18"/>
                <w:szCs w:val="18"/>
              </w:rPr>
              <w:t>boolean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C05B5" w:rsidRDefault="005C05B5" w:rsidP="00AC49F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密码是否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正确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234" w:name="_Toc382397056"/>
      <w:r w:rsidRPr="0020473A">
        <w:rPr>
          <w:rFonts w:ascii="微软雅黑" w:eastAsia="微软雅黑" w:hAnsi="微软雅黑" w:hint="eastAsia"/>
        </w:rPr>
        <w:t>附录</w:t>
      </w:r>
      <w:bookmarkEnd w:id="234"/>
    </w:p>
    <w:p w:rsidR="00317388" w:rsidRPr="0020473A" w:rsidRDefault="0028400A" w:rsidP="00317388">
      <w:pPr>
        <w:pStyle w:val="2"/>
        <w:rPr>
          <w:rFonts w:ascii="微软雅黑" w:eastAsia="微软雅黑" w:hAnsi="微软雅黑"/>
        </w:rPr>
      </w:pPr>
      <w:bookmarkStart w:id="235" w:name="_Toc382397057"/>
      <w:r>
        <w:rPr>
          <w:rFonts w:ascii="微软雅黑" w:eastAsia="微软雅黑" w:hAnsi="微软雅黑" w:hint="eastAsia"/>
        </w:rPr>
        <w:t>服务</w:t>
      </w:r>
      <w:r w:rsidR="003A4D92" w:rsidRPr="0020473A">
        <w:rPr>
          <w:rFonts w:ascii="微软雅黑" w:eastAsia="微软雅黑" w:hAnsi="微软雅黑" w:hint="eastAsia"/>
        </w:rPr>
        <w:t>接口</w:t>
      </w:r>
      <w:r w:rsidR="00652414" w:rsidRPr="0020473A">
        <w:rPr>
          <w:rFonts w:ascii="微软雅黑" w:eastAsia="微软雅黑" w:hAnsi="微软雅黑" w:hint="eastAsia"/>
        </w:rPr>
        <w:t>错误码定义</w:t>
      </w:r>
      <w:bookmarkEnd w:id="235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764421" w:rsidTr="00402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764421" w:rsidTr="008C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0</w:t>
            </w:r>
          </w:p>
        </w:tc>
        <w:tc>
          <w:tcPr>
            <w:tcW w:w="8080" w:type="dxa"/>
            <w:vAlign w:val="center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成功。</w:t>
            </w:r>
          </w:p>
        </w:tc>
      </w:tr>
      <w:tr w:rsidR="008C2A75" w:rsidRPr="0028400A" w:rsidTr="008C2A75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8C2A75" w:rsidRPr="008C2A75" w:rsidRDefault="008C2A75" w:rsidP="008C2A75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/>
                <w:szCs w:val="21"/>
              </w:rPr>
            </w:pPr>
            <w:r w:rsidRPr="008C2A75">
              <w:rPr>
                <w:rFonts w:ascii="微软雅黑" w:eastAsia="微软雅黑" w:hAnsi="微软雅黑"/>
                <w:szCs w:val="21"/>
              </w:rPr>
              <w:t>1001</w:t>
            </w:r>
          </w:p>
        </w:tc>
        <w:tc>
          <w:tcPr>
            <w:tcW w:w="8080" w:type="dxa"/>
            <w:vAlign w:val="center"/>
          </w:tcPr>
          <w:p w:rsidR="008C2A75" w:rsidRPr="008C2A75" w:rsidRDefault="005C05B5" w:rsidP="008C2A75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输入参数类</w:t>
            </w:r>
            <w:r>
              <w:rPr>
                <w:rFonts w:ascii="微软雅黑" w:eastAsia="微软雅黑" w:hAnsi="微软雅黑"/>
                <w:szCs w:val="21"/>
              </w:rPr>
              <w:t>错误</w:t>
            </w:r>
            <w:r w:rsidR="008C2A75" w:rsidRPr="008C2A75">
              <w:rPr>
                <w:rFonts w:ascii="微软雅黑" w:eastAsia="微软雅黑" w:hAnsi="微软雅黑" w:hint="eastAsia"/>
                <w:szCs w:val="21"/>
              </w:rPr>
              <w:t xml:space="preserve">      </w:t>
            </w:r>
          </w:p>
        </w:tc>
      </w:tr>
      <w:tr w:rsidR="008C2A75" w:rsidRPr="0028400A" w:rsidTr="008C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8C2A75" w:rsidRPr="008C2A75" w:rsidRDefault="008C2A75" w:rsidP="005C05B5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/>
                <w:szCs w:val="21"/>
              </w:rPr>
            </w:pPr>
            <w:r w:rsidRPr="008C2A75">
              <w:rPr>
                <w:rFonts w:ascii="微软雅黑" w:eastAsia="微软雅黑" w:hAnsi="微软雅黑"/>
                <w:szCs w:val="21"/>
              </w:rPr>
              <w:t>10</w:t>
            </w:r>
            <w:r w:rsidR="005C05B5">
              <w:rPr>
                <w:rFonts w:ascii="微软雅黑" w:eastAsia="微软雅黑" w:hAnsi="微软雅黑"/>
                <w:szCs w:val="21"/>
              </w:rPr>
              <w:t>10</w:t>
            </w:r>
          </w:p>
        </w:tc>
        <w:tc>
          <w:tcPr>
            <w:tcW w:w="8080" w:type="dxa"/>
            <w:vAlign w:val="center"/>
          </w:tcPr>
          <w:p w:rsidR="008C2A75" w:rsidRPr="008C2A75" w:rsidRDefault="005C05B5" w:rsidP="008C2A75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业务类错误</w:t>
            </w:r>
            <w:r w:rsidR="008C2A75" w:rsidRPr="008C2A75">
              <w:rPr>
                <w:rFonts w:ascii="微软雅黑" w:eastAsia="微软雅黑" w:hAnsi="微软雅黑" w:hint="eastAsia"/>
                <w:szCs w:val="21"/>
              </w:rPr>
              <w:t xml:space="preserve">              </w:t>
            </w:r>
          </w:p>
        </w:tc>
      </w:tr>
      <w:tr w:rsidR="008C2A75" w:rsidRPr="0028400A" w:rsidTr="008C2A75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8C2A75" w:rsidRPr="008C2A75" w:rsidRDefault="005C05B5" w:rsidP="008C2A75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1098</w:t>
            </w:r>
          </w:p>
        </w:tc>
        <w:tc>
          <w:tcPr>
            <w:tcW w:w="8080" w:type="dxa"/>
            <w:vAlign w:val="center"/>
          </w:tcPr>
          <w:p w:rsidR="008C2A75" w:rsidRPr="008C2A75" w:rsidRDefault="005C05B5" w:rsidP="008C2A75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SQL执行错误</w:t>
            </w:r>
            <w:r w:rsidR="008C2A75" w:rsidRPr="008C2A75">
              <w:rPr>
                <w:rFonts w:ascii="微软雅黑" w:eastAsia="微软雅黑" w:hAnsi="微软雅黑" w:hint="eastAsia"/>
                <w:szCs w:val="21"/>
              </w:rPr>
              <w:t xml:space="preserve">                  </w:t>
            </w:r>
          </w:p>
        </w:tc>
      </w:tr>
      <w:tr w:rsidR="008C2A75" w:rsidRPr="0028400A" w:rsidTr="008C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8C2A75" w:rsidRPr="008C2A75" w:rsidRDefault="008C2A75" w:rsidP="008C2A75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/>
                <w:szCs w:val="21"/>
              </w:rPr>
            </w:pPr>
            <w:r w:rsidRPr="008C2A75">
              <w:rPr>
                <w:rFonts w:ascii="微软雅黑" w:eastAsia="微软雅黑" w:hAnsi="微软雅黑"/>
                <w:szCs w:val="21"/>
              </w:rPr>
              <w:t>1099</w:t>
            </w:r>
          </w:p>
        </w:tc>
        <w:tc>
          <w:tcPr>
            <w:tcW w:w="8080" w:type="dxa"/>
            <w:vAlign w:val="center"/>
          </w:tcPr>
          <w:p w:rsidR="008C2A75" w:rsidRPr="008C2A75" w:rsidRDefault="008C2A75" w:rsidP="008C2A75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8C2A75">
              <w:rPr>
                <w:rFonts w:ascii="微软雅黑" w:eastAsia="微软雅黑" w:hAnsi="微软雅黑" w:hint="eastAsia"/>
                <w:szCs w:val="21"/>
              </w:rPr>
              <w:t xml:space="preserve">未定义错误                </w:t>
            </w:r>
          </w:p>
        </w:tc>
      </w:tr>
    </w:tbl>
    <w:p w:rsidR="00CE6803" w:rsidRPr="00436E18" w:rsidRDefault="00CE6803" w:rsidP="00436E18">
      <w:pPr>
        <w:pStyle w:val="2"/>
        <w:ind w:left="578" w:hanging="578"/>
        <w:rPr>
          <w:rFonts w:ascii="微软雅黑" w:eastAsia="微软雅黑" w:hAnsi="微软雅黑"/>
        </w:rPr>
      </w:pPr>
      <w:bookmarkStart w:id="236" w:name="_Toc382397058"/>
      <w:r w:rsidRPr="00436E18">
        <w:rPr>
          <w:rFonts w:ascii="微软雅黑" w:eastAsia="微软雅黑" w:hAnsi="微软雅黑" w:hint="eastAsia"/>
        </w:rPr>
        <w:t>省</w:t>
      </w:r>
      <w:r w:rsidRPr="00436E18">
        <w:rPr>
          <w:rFonts w:ascii="微软雅黑" w:eastAsia="微软雅黑" w:hAnsi="微软雅黑"/>
        </w:rPr>
        <w:t>编码</w:t>
      </w:r>
      <w:bookmarkEnd w:id="236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CE6803" w:rsidTr="00A54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C36D40" w:rsidRDefault="00CE6803" w:rsidP="00A546B4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省</w:t>
            </w:r>
            <w:r>
              <w:rPr>
                <w:rFonts w:ascii="微软雅黑" w:eastAsia="微软雅黑" w:hAnsi="微软雅黑" w:cs="宋体"/>
              </w:rPr>
              <w:t>代码</w:t>
            </w:r>
          </w:p>
        </w:tc>
        <w:tc>
          <w:tcPr>
            <w:tcW w:w="8080" w:type="dxa"/>
          </w:tcPr>
          <w:p w:rsidR="00CE6803" w:rsidRPr="00C36D40" w:rsidRDefault="00CE6803" w:rsidP="00A546B4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省</w:t>
            </w:r>
            <w:r>
              <w:rPr>
                <w:rFonts w:ascii="微软雅黑" w:eastAsia="微软雅黑" w:hAnsi="微软雅黑" w:cs="宋体"/>
              </w:rPr>
              <w:t>名称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北京市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天津市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河北省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山西省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15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内蒙古自治区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lastRenderedPageBreak/>
              <w:t>21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辽宁省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吉林省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黑龙江省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上海市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江苏省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33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浙江省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34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安徽省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35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福建省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36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江西省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37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山东省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河南省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湖北省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43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湖南省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44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广东省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45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广西壮族自治区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46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海南省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50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重庆市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四川省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贵州省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53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云南省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54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西藏自治区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陕西省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甘肃省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63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青海省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64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宁夏回族自治区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65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新疆维吾尔自治区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71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台湾省</w:t>
            </w:r>
          </w:p>
        </w:tc>
      </w:tr>
      <w:tr w:rsidR="00CE6803" w:rsidTr="00A5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81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香港特别行政区</w:t>
            </w:r>
          </w:p>
        </w:tc>
      </w:tr>
      <w:tr w:rsidR="00CE6803" w:rsidTr="00A546B4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82</w:t>
            </w:r>
          </w:p>
        </w:tc>
        <w:tc>
          <w:tcPr>
            <w:tcW w:w="8080" w:type="dxa"/>
          </w:tcPr>
          <w:p w:rsidR="00CE6803" w:rsidRPr="005834B0" w:rsidRDefault="00CE6803" w:rsidP="00A546B4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澳门特别行政区</w:t>
            </w:r>
          </w:p>
        </w:tc>
      </w:tr>
    </w:tbl>
    <w:p w:rsidR="00285D40" w:rsidRPr="00436E18" w:rsidRDefault="00285D40" w:rsidP="00436E18">
      <w:pPr>
        <w:pStyle w:val="2"/>
        <w:ind w:left="578" w:hanging="578"/>
        <w:rPr>
          <w:rFonts w:ascii="微软雅黑" w:eastAsia="微软雅黑" w:hAnsi="微软雅黑"/>
        </w:rPr>
      </w:pPr>
      <w:bookmarkStart w:id="237" w:name="_Toc382397059"/>
      <w:r w:rsidRPr="00436E18">
        <w:rPr>
          <w:rFonts w:ascii="微软雅黑" w:eastAsia="微软雅黑" w:hAnsi="微软雅黑" w:hint="eastAsia"/>
        </w:rPr>
        <w:lastRenderedPageBreak/>
        <w:t>客户端</w:t>
      </w:r>
      <w:r w:rsidRPr="00436E18">
        <w:rPr>
          <w:rFonts w:ascii="微软雅黑" w:eastAsia="微软雅黑" w:hAnsi="微软雅黑"/>
        </w:rPr>
        <w:t>工具</w:t>
      </w:r>
      <w:bookmarkEnd w:id="237"/>
    </w:p>
    <w:p w:rsidR="00285D40" w:rsidRPr="002B5682" w:rsidRDefault="00285D40" w:rsidP="00285D40">
      <w:pPr>
        <w:pStyle w:val="aff9"/>
        <w:spacing w:line="360" w:lineRule="auto"/>
        <w:ind w:firstLine="400"/>
        <w:rPr>
          <w:rFonts w:ascii="微软雅黑" w:eastAsia="微软雅黑" w:hAnsi="微软雅黑"/>
          <w:b/>
          <w:szCs w:val="21"/>
        </w:rPr>
      </w:pPr>
      <w:r w:rsidRPr="002B5682">
        <w:rPr>
          <w:rFonts w:ascii="微软雅黑" w:eastAsia="微软雅黑" w:hAnsi="微软雅黑" w:hint="eastAsia"/>
          <w:b/>
          <w:szCs w:val="21"/>
        </w:rPr>
        <w:t>Maven依赖：</w:t>
      </w:r>
    </w:p>
    <w:p w:rsidR="00285D40" w:rsidRPr="00285D40" w:rsidRDefault="00285D40" w:rsidP="00285D40">
      <w:pPr>
        <w:widowControl/>
        <w:pBdr>
          <w:left w:val="single" w:sz="4" w:space="4" w:color="auto"/>
        </w:pBdr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  &lt;dependency&gt;</w:t>
      </w:r>
    </w:p>
    <w:p w:rsidR="00285D40" w:rsidRPr="00285D40" w:rsidRDefault="00285D40" w:rsidP="00285D40">
      <w:pPr>
        <w:widowControl/>
        <w:pBdr>
          <w:left w:val="single" w:sz="4" w:space="4" w:color="auto"/>
        </w:pBdr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      &lt;groupId&gt;com.cplatform&lt;/groupId&gt;</w:t>
      </w:r>
    </w:p>
    <w:p w:rsidR="00285D40" w:rsidRPr="00285D40" w:rsidRDefault="00285D40" w:rsidP="00285D40">
      <w:pPr>
        <w:widowControl/>
        <w:pBdr>
          <w:left w:val="single" w:sz="4" w:space="4" w:color="auto"/>
        </w:pBdr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      &lt;artifactId&gt;mall-member-soa&lt;/artifactId&gt;</w:t>
      </w:r>
    </w:p>
    <w:p w:rsidR="00285D40" w:rsidRPr="00285D40" w:rsidRDefault="00285D40" w:rsidP="00285D40">
      <w:pPr>
        <w:widowControl/>
        <w:pBdr>
          <w:left w:val="single" w:sz="4" w:space="4" w:color="auto"/>
        </w:pBdr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      &lt;version&gt;2.0&lt;/version&gt;</w:t>
      </w:r>
    </w:p>
    <w:p w:rsidR="00285D40" w:rsidRDefault="00285D40" w:rsidP="00285D40">
      <w:pPr>
        <w:widowControl/>
        <w:pBdr>
          <w:left w:val="single" w:sz="4" w:space="4" w:color="auto"/>
        </w:pBdr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  &lt;/dependency&gt;</w:t>
      </w:r>
    </w:p>
    <w:p w:rsidR="00285D40" w:rsidRPr="002B5682" w:rsidRDefault="00285D40" w:rsidP="00285D40">
      <w:pPr>
        <w:pStyle w:val="aff9"/>
        <w:spacing w:line="360" w:lineRule="auto"/>
        <w:ind w:firstLine="400"/>
        <w:rPr>
          <w:rFonts w:ascii="微软雅黑" w:eastAsia="微软雅黑" w:hAnsi="微软雅黑"/>
          <w:b/>
          <w:szCs w:val="21"/>
        </w:rPr>
      </w:pPr>
      <w:r w:rsidRPr="002B5682">
        <w:rPr>
          <w:rFonts w:ascii="微软雅黑" w:eastAsia="微软雅黑" w:hAnsi="微软雅黑" w:hint="eastAsia"/>
          <w:b/>
          <w:szCs w:val="21"/>
        </w:rPr>
        <w:t xml:space="preserve">Spring </w:t>
      </w:r>
      <w:r w:rsidRPr="002B5682">
        <w:rPr>
          <w:rFonts w:ascii="微软雅黑" w:eastAsia="微软雅黑" w:hAnsi="微软雅黑"/>
          <w:b/>
          <w:szCs w:val="21"/>
        </w:rPr>
        <w:t>Bean定义</w:t>
      </w:r>
      <w:r w:rsidRPr="002B5682">
        <w:rPr>
          <w:rFonts w:ascii="微软雅黑" w:eastAsia="微软雅黑" w:hAnsi="微软雅黑" w:hint="eastAsia"/>
          <w:b/>
          <w:szCs w:val="21"/>
        </w:rPr>
        <w:t>（用于</w:t>
      </w:r>
      <w:r w:rsidRPr="002B5682">
        <w:rPr>
          <w:rFonts w:ascii="微软雅黑" w:eastAsia="微软雅黑" w:hAnsi="微软雅黑"/>
          <w:b/>
          <w:szCs w:val="21"/>
        </w:rPr>
        <w:t>测试）</w:t>
      </w:r>
      <w:r w:rsidRPr="002B5682">
        <w:rPr>
          <w:rFonts w:ascii="微软雅黑" w:eastAsia="微软雅黑" w:hAnsi="微软雅黑" w:hint="eastAsia"/>
          <w:b/>
          <w:szCs w:val="21"/>
        </w:rPr>
        <w:t>：</w:t>
      </w:r>
    </w:p>
    <w:p w:rsidR="00285D40" w:rsidRPr="00285D40" w:rsidRDefault="00285D40" w:rsidP="00285D40">
      <w:pPr>
        <w:spacing w:line="360" w:lineRule="auto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&lt;dubbo:application name="</w:t>
      </w:r>
      <w:r>
        <w:rPr>
          <w:rFonts w:ascii="微软雅黑" w:eastAsia="微软雅黑" w:hAnsi="微软雅黑"/>
          <w:szCs w:val="21"/>
        </w:rPr>
        <w:t>application name</w:t>
      </w:r>
      <w:r w:rsidRPr="00285D40">
        <w:rPr>
          <w:rFonts w:ascii="微软雅黑" w:eastAsia="微软雅黑" w:hAnsi="微软雅黑"/>
          <w:szCs w:val="21"/>
        </w:rPr>
        <w:t>" /&gt;</w:t>
      </w:r>
    </w:p>
    <w:p w:rsidR="00285D40" w:rsidRDefault="00285D40" w:rsidP="00285D40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&lt;dubbo:reference id="soaMemberService" url="</w:t>
      </w:r>
      <w:r>
        <w:rPr>
          <w:rFonts w:ascii="微软雅黑" w:eastAsia="微软雅黑" w:hAnsi="微软雅黑"/>
          <w:szCs w:val="21"/>
        </w:rPr>
        <w:t>http</w:t>
      </w:r>
      <w:r w:rsidRPr="00285D40">
        <w:rPr>
          <w:rFonts w:ascii="微软雅黑" w:eastAsia="微软雅黑" w:hAnsi="微软雅黑"/>
          <w:szCs w:val="21"/>
        </w:rPr>
        <w:t>://172.18.10.11:</w:t>
      </w:r>
      <w:r w:rsidRPr="00285D40">
        <w:t xml:space="preserve"> </w:t>
      </w:r>
      <w:r>
        <w:rPr>
          <w:rFonts w:ascii="微软雅黑" w:eastAsia="微软雅黑" w:hAnsi="微软雅黑"/>
          <w:szCs w:val="21"/>
        </w:rPr>
        <w:t>22808</w:t>
      </w:r>
      <w:r w:rsidRPr="00285D40">
        <w:rPr>
          <w:rFonts w:ascii="微软雅黑" w:eastAsia="微软雅黑" w:hAnsi="微软雅黑"/>
          <w:szCs w:val="21"/>
        </w:rPr>
        <w:t>" timeout="10000" interface="com.cplatform.soa.muc.SoaMemberService" version="1.0.1" /&gt;</w:t>
      </w:r>
    </w:p>
    <w:p w:rsidR="00285D40" w:rsidRDefault="00285D40" w:rsidP="00285D40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  <w:r w:rsidRPr="00285D40">
        <w:rPr>
          <w:rFonts w:ascii="微软雅黑" w:eastAsia="微软雅黑" w:hAnsi="微软雅黑"/>
          <w:szCs w:val="21"/>
        </w:rPr>
        <w:t xml:space="preserve">    &lt;dubbo:reference id="</w:t>
      </w:r>
      <w:r>
        <w:rPr>
          <w:rFonts w:ascii="微软雅黑" w:eastAsia="微软雅黑" w:hAnsi="微软雅黑"/>
          <w:szCs w:val="21"/>
        </w:rPr>
        <w:t>s</w:t>
      </w:r>
      <w:r w:rsidRPr="00285D40">
        <w:rPr>
          <w:rFonts w:ascii="微软雅黑" w:eastAsia="微软雅黑" w:hAnsi="微软雅黑"/>
          <w:szCs w:val="21"/>
        </w:rPr>
        <w:t>oaMoService" url="</w:t>
      </w:r>
      <w:r>
        <w:rPr>
          <w:rFonts w:ascii="微软雅黑" w:eastAsia="微软雅黑" w:hAnsi="微软雅黑"/>
          <w:szCs w:val="21"/>
        </w:rPr>
        <w:t>http</w:t>
      </w:r>
      <w:r w:rsidRPr="00285D40">
        <w:rPr>
          <w:rFonts w:ascii="微软雅黑" w:eastAsia="微软雅黑" w:hAnsi="微软雅黑"/>
          <w:szCs w:val="21"/>
        </w:rPr>
        <w:t>://172.18.10.11:</w:t>
      </w:r>
      <w:r w:rsidRPr="00285D40">
        <w:t xml:space="preserve"> </w:t>
      </w:r>
      <w:r>
        <w:rPr>
          <w:rFonts w:ascii="微软雅黑" w:eastAsia="微软雅黑" w:hAnsi="微软雅黑"/>
          <w:szCs w:val="21"/>
        </w:rPr>
        <w:t>22807</w:t>
      </w:r>
      <w:r w:rsidRPr="00285D40">
        <w:rPr>
          <w:rFonts w:ascii="微软雅黑" w:eastAsia="微软雅黑" w:hAnsi="微软雅黑"/>
          <w:szCs w:val="21"/>
        </w:rPr>
        <w:t>" timeout="10000" interface="com.cplatform.soa.muc.SoaMoService" version="1.0.1" /&gt;</w:t>
      </w:r>
    </w:p>
    <w:p w:rsidR="002B5682" w:rsidRPr="002B5682" w:rsidRDefault="002B5682" w:rsidP="002B5682">
      <w:pPr>
        <w:pStyle w:val="aff9"/>
        <w:spacing w:line="360" w:lineRule="auto"/>
        <w:ind w:firstLine="400"/>
        <w:rPr>
          <w:rFonts w:ascii="微软雅黑" w:eastAsia="微软雅黑" w:hAnsi="微软雅黑" w:hint="eastAsia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调用方法</w:t>
      </w:r>
      <w:r>
        <w:rPr>
          <w:rFonts w:ascii="微软雅黑" w:eastAsia="微软雅黑" w:hAnsi="微软雅黑"/>
          <w:b/>
          <w:szCs w:val="21"/>
        </w:rPr>
        <w:t>：</w:t>
      </w:r>
    </w:p>
    <w:p w:rsidR="00285D40" w:rsidRPr="00285D40" w:rsidRDefault="002B5682" w:rsidP="00285D40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hint="eastAsia"/>
          <w:szCs w:val="21"/>
        </w:rPr>
      </w:pPr>
      <w:r w:rsidRPr="002B5682">
        <w:rPr>
          <w:rFonts w:ascii="微软雅黑" w:eastAsia="微软雅黑" w:hAnsi="微软雅黑"/>
          <w:szCs w:val="21"/>
        </w:rPr>
        <w:t>Member SoaMemberService</w:t>
      </w:r>
      <w:r>
        <w:rPr>
          <w:rFonts w:ascii="微软雅黑" w:eastAsia="微软雅黑" w:hAnsi="微软雅黑" w:hint="eastAsia"/>
          <w:szCs w:val="21"/>
        </w:rPr>
        <w:t>#</w:t>
      </w:r>
      <w:r w:rsidRPr="002B5682">
        <w:rPr>
          <w:rFonts w:ascii="微软雅黑" w:eastAsia="微软雅黑" w:hAnsi="微软雅黑"/>
          <w:szCs w:val="21"/>
        </w:rPr>
        <w:t>info(String id, String type)</w:t>
      </w:r>
    </w:p>
    <w:p w:rsidR="00285D40" w:rsidRDefault="00256E73" w:rsidP="00285D40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szCs w:val="21"/>
        </w:rPr>
        <w:t>…. (</w:t>
      </w:r>
      <w:r>
        <w:rPr>
          <w:rFonts w:ascii="微软雅黑" w:eastAsia="微软雅黑" w:hAnsi="微软雅黑" w:hint="eastAsia"/>
          <w:szCs w:val="21"/>
        </w:rPr>
        <w:t>具体</w:t>
      </w:r>
      <w:r>
        <w:rPr>
          <w:rFonts w:ascii="微软雅黑" w:eastAsia="微软雅黑" w:hAnsi="微软雅黑"/>
          <w:szCs w:val="21"/>
        </w:rPr>
        <w:t>见客户端jar包的api)</w:t>
      </w:r>
    </w:p>
    <w:sectPr w:rsidR="00285D40" w:rsidSect="00711039">
      <w:headerReference w:type="default" r:id="rId9"/>
      <w:footerReference w:type="default" r:id="rId10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F7C" w:rsidRDefault="008F1F7C">
      <w:r>
        <w:separator/>
      </w:r>
    </w:p>
  </w:endnote>
  <w:endnote w:type="continuationSeparator" w:id="0">
    <w:p w:rsidR="008F1F7C" w:rsidRDefault="008F1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682" w:rsidRDefault="002B5682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436E18" w:rsidRPr="00436E18">
      <w:rPr>
        <w:noProof/>
        <w:lang w:val="zh-CN"/>
      </w:rPr>
      <w:t>7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F7C" w:rsidRDefault="008F1F7C">
      <w:r>
        <w:separator/>
      </w:r>
    </w:p>
  </w:footnote>
  <w:footnote w:type="continuationSeparator" w:id="0">
    <w:p w:rsidR="008F1F7C" w:rsidRDefault="008F1F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2B5682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2B5682" w:rsidRDefault="002B5682">
          <w:pPr>
            <w:jc w:val="center"/>
          </w:pPr>
          <w:r>
            <w:rPr>
              <w:noProof/>
            </w:rPr>
            <w:drawing>
              <wp:inline distT="0" distB="0" distL="0" distR="0" wp14:anchorId="58FC151E" wp14:editId="59C2FD1C">
                <wp:extent cx="1133475" cy="371475"/>
                <wp:effectExtent l="0" t="0" r="9525" b="9525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2B5682" w:rsidRDefault="002B5682" w:rsidP="004F6294">
          <w:pPr>
            <w:pStyle w:val="aff2"/>
            <w:jc w:val="both"/>
          </w:pPr>
          <w:r>
            <w:rPr>
              <w:rFonts w:hint="eastAsia"/>
            </w:rPr>
            <w:t>苏州宽连信息技术有限公司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2B5682" w:rsidRDefault="002B5682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2B5682" w:rsidRDefault="002B5682" w:rsidP="00FD51BA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2B5682" w:rsidRPr="008D51F1" w:rsidRDefault="002B56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1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74CA491A"/>
    <w:multiLevelType w:val="hybridMultilevel"/>
    <w:tmpl w:val="6D2ED828"/>
    <w:lvl w:ilvl="0" w:tplc="644AECB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3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05A"/>
    <w:rsid w:val="000012A1"/>
    <w:rsid w:val="000012B7"/>
    <w:rsid w:val="00001BDD"/>
    <w:rsid w:val="00002042"/>
    <w:rsid w:val="000024DE"/>
    <w:rsid w:val="00003555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B78"/>
    <w:rsid w:val="00013D3E"/>
    <w:rsid w:val="00014E3E"/>
    <w:rsid w:val="00014FCE"/>
    <w:rsid w:val="000158AD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26C"/>
    <w:rsid w:val="00023DBE"/>
    <w:rsid w:val="0002406B"/>
    <w:rsid w:val="000240B3"/>
    <w:rsid w:val="000241AA"/>
    <w:rsid w:val="000248F2"/>
    <w:rsid w:val="0002573F"/>
    <w:rsid w:val="00025831"/>
    <w:rsid w:val="00025E8D"/>
    <w:rsid w:val="000263DB"/>
    <w:rsid w:val="00030CF1"/>
    <w:rsid w:val="000314BB"/>
    <w:rsid w:val="00031BFC"/>
    <w:rsid w:val="00031F11"/>
    <w:rsid w:val="00032617"/>
    <w:rsid w:val="000334B3"/>
    <w:rsid w:val="00036FCA"/>
    <w:rsid w:val="00037020"/>
    <w:rsid w:val="000379AD"/>
    <w:rsid w:val="00037AC7"/>
    <w:rsid w:val="000418B8"/>
    <w:rsid w:val="00041AB2"/>
    <w:rsid w:val="00041BA0"/>
    <w:rsid w:val="000438C4"/>
    <w:rsid w:val="00043D69"/>
    <w:rsid w:val="00044082"/>
    <w:rsid w:val="00046E4B"/>
    <w:rsid w:val="00047543"/>
    <w:rsid w:val="00047575"/>
    <w:rsid w:val="00050547"/>
    <w:rsid w:val="00052A43"/>
    <w:rsid w:val="0005304C"/>
    <w:rsid w:val="0005528F"/>
    <w:rsid w:val="000555C6"/>
    <w:rsid w:val="0005595F"/>
    <w:rsid w:val="00056F02"/>
    <w:rsid w:val="000572CD"/>
    <w:rsid w:val="00057691"/>
    <w:rsid w:val="00057AEC"/>
    <w:rsid w:val="00060923"/>
    <w:rsid w:val="00060930"/>
    <w:rsid w:val="00060A0D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4D0B"/>
    <w:rsid w:val="000659DA"/>
    <w:rsid w:val="00066DD0"/>
    <w:rsid w:val="000670E9"/>
    <w:rsid w:val="00067B35"/>
    <w:rsid w:val="00067FD2"/>
    <w:rsid w:val="00070253"/>
    <w:rsid w:val="00070481"/>
    <w:rsid w:val="0007091E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4FC"/>
    <w:rsid w:val="000876D1"/>
    <w:rsid w:val="00087D32"/>
    <w:rsid w:val="0009101C"/>
    <w:rsid w:val="00091778"/>
    <w:rsid w:val="000925C8"/>
    <w:rsid w:val="00094520"/>
    <w:rsid w:val="00095CAB"/>
    <w:rsid w:val="00096961"/>
    <w:rsid w:val="00096A42"/>
    <w:rsid w:val="00097D6C"/>
    <w:rsid w:val="000A0466"/>
    <w:rsid w:val="000A10B4"/>
    <w:rsid w:val="000A2C9C"/>
    <w:rsid w:val="000A570E"/>
    <w:rsid w:val="000A6175"/>
    <w:rsid w:val="000A6889"/>
    <w:rsid w:val="000A6C14"/>
    <w:rsid w:val="000A6CE2"/>
    <w:rsid w:val="000A6F9A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B"/>
    <w:rsid w:val="000B75A9"/>
    <w:rsid w:val="000B7928"/>
    <w:rsid w:val="000B7E86"/>
    <w:rsid w:val="000B7E94"/>
    <w:rsid w:val="000B7FF7"/>
    <w:rsid w:val="000C0D6D"/>
    <w:rsid w:val="000C1287"/>
    <w:rsid w:val="000C1730"/>
    <w:rsid w:val="000C25FB"/>
    <w:rsid w:val="000C27AB"/>
    <w:rsid w:val="000C4384"/>
    <w:rsid w:val="000C549B"/>
    <w:rsid w:val="000C585C"/>
    <w:rsid w:val="000C6093"/>
    <w:rsid w:val="000C6281"/>
    <w:rsid w:val="000C6796"/>
    <w:rsid w:val="000C76B7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D7158"/>
    <w:rsid w:val="000E1B5D"/>
    <w:rsid w:val="000E33C4"/>
    <w:rsid w:val="000E3849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29D"/>
    <w:rsid w:val="000F6614"/>
    <w:rsid w:val="000F6EC2"/>
    <w:rsid w:val="000F7A2F"/>
    <w:rsid w:val="000F7AF6"/>
    <w:rsid w:val="000F7D63"/>
    <w:rsid w:val="001004BF"/>
    <w:rsid w:val="00100A7F"/>
    <w:rsid w:val="0010163B"/>
    <w:rsid w:val="00101D69"/>
    <w:rsid w:val="00101E61"/>
    <w:rsid w:val="001023B3"/>
    <w:rsid w:val="001028F7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2368"/>
    <w:rsid w:val="001135E7"/>
    <w:rsid w:val="00114F88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59BA"/>
    <w:rsid w:val="00126A2D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40C6D"/>
    <w:rsid w:val="00140F45"/>
    <w:rsid w:val="00141556"/>
    <w:rsid w:val="0014311C"/>
    <w:rsid w:val="00144850"/>
    <w:rsid w:val="00145575"/>
    <w:rsid w:val="00145C34"/>
    <w:rsid w:val="00147230"/>
    <w:rsid w:val="001476C3"/>
    <w:rsid w:val="00147981"/>
    <w:rsid w:val="001479C3"/>
    <w:rsid w:val="00150862"/>
    <w:rsid w:val="00152207"/>
    <w:rsid w:val="00153313"/>
    <w:rsid w:val="00153325"/>
    <w:rsid w:val="001536EB"/>
    <w:rsid w:val="00153B53"/>
    <w:rsid w:val="00153FCD"/>
    <w:rsid w:val="0015473B"/>
    <w:rsid w:val="001552DD"/>
    <w:rsid w:val="0015540F"/>
    <w:rsid w:val="001556A9"/>
    <w:rsid w:val="00156045"/>
    <w:rsid w:val="00157702"/>
    <w:rsid w:val="00160DB0"/>
    <w:rsid w:val="00161B2D"/>
    <w:rsid w:val="00163CAF"/>
    <w:rsid w:val="00165A6E"/>
    <w:rsid w:val="00166ACC"/>
    <w:rsid w:val="001675D3"/>
    <w:rsid w:val="0016774C"/>
    <w:rsid w:val="0016797D"/>
    <w:rsid w:val="001703A3"/>
    <w:rsid w:val="00170F08"/>
    <w:rsid w:val="00171868"/>
    <w:rsid w:val="00172540"/>
    <w:rsid w:val="00172A27"/>
    <w:rsid w:val="00172F1A"/>
    <w:rsid w:val="00173278"/>
    <w:rsid w:val="00173981"/>
    <w:rsid w:val="00174A10"/>
    <w:rsid w:val="001752EA"/>
    <w:rsid w:val="00175895"/>
    <w:rsid w:val="00175DDD"/>
    <w:rsid w:val="00176B82"/>
    <w:rsid w:val="00176F18"/>
    <w:rsid w:val="001771A8"/>
    <w:rsid w:val="00177462"/>
    <w:rsid w:val="001774E9"/>
    <w:rsid w:val="001779ED"/>
    <w:rsid w:val="001779F4"/>
    <w:rsid w:val="00182279"/>
    <w:rsid w:val="00182DCC"/>
    <w:rsid w:val="0018309B"/>
    <w:rsid w:val="00183500"/>
    <w:rsid w:val="00183F17"/>
    <w:rsid w:val="00184790"/>
    <w:rsid w:val="00184C47"/>
    <w:rsid w:val="001863CA"/>
    <w:rsid w:val="00186755"/>
    <w:rsid w:val="0019034A"/>
    <w:rsid w:val="001903FA"/>
    <w:rsid w:val="001905A8"/>
    <w:rsid w:val="001922CC"/>
    <w:rsid w:val="00193CA8"/>
    <w:rsid w:val="00194BCD"/>
    <w:rsid w:val="00195996"/>
    <w:rsid w:val="00195D83"/>
    <w:rsid w:val="00196BFB"/>
    <w:rsid w:val="00196E63"/>
    <w:rsid w:val="001A1FFC"/>
    <w:rsid w:val="001A3AF8"/>
    <w:rsid w:val="001A3C41"/>
    <w:rsid w:val="001A3FC0"/>
    <w:rsid w:val="001A3FCC"/>
    <w:rsid w:val="001A46B0"/>
    <w:rsid w:val="001A4FCC"/>
    <w:rsid w:val="001A539D"/>
    <w:rsid w:val="001A5B6F"/>
    <w:rsid w:val="001A6855"/>
    <w:rsid w:val="001A7F03"/>
    <w:rsid w:val="001B02DB"/>
    <w:rsid w:val="001B09F0"/>
    <w:rsid w:val="001B0AE0"/>
    <w:rsid w:val="001B13E9"/>
    <w:rsid w:val="001B18B1"/>
    <w:rsid w:val="001B1A23"/>
    <w:rsid w:val="001B1E3F"/>
    <w:rsid w:val="001B33CF"/>
    <w:rsid w:val="001B3411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07E8"/>
    <w:rsid w:val="001C0C0B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070E"/>
    <w:rsid w:val="001D1757"/>
    <w:rsid w:val="001D2C48"/>
    <w:rsid w:val="001D4230"/>
    <w:rsid w:val="001D51D3"/>
    <w:rsid w:val="001D5220"/>
    <w:rsid w:val="001D54F7"/>
    <w:rsid w:val="001D5700"/>
    <w:rsid w:val="001D5D19"/>
    <w:rsid w:val="001D5D9A"/>
    <w:rsid w:val="001D6BD9"/>
    <w:rsid w:val="001E17E5"/>
    <w:rsid w:val="001E31F4"/>
    <w:rsid w:val="001E3672"/>
    <w:rsid w:val="001E38E1"/>
    <w:rsid w:val="001E40F0"/>
    <w:rsid w:val="001E4BC9"/>
    <w:rsid w:val="001E5FFA"/>
    <w:rsid w:val="001E67AE"/>
    <w:rsid w:val="001E6AF6"/>
    <w:rsid w:val="001E6C3C"/>
    <w:rsid w:val="001E6F26"/>
    <w:rsid w:val="001E7A4B"/>
    <w:rsid w:val="001F02AE"/>
    <w:rsid w:val="001F08C8"/>
    <w:rsid w:val="001F0F93"/>
    <w:rsid w:val="001F10EA"/>
    <w:rsid w:val="001F1735"/>
    <w:rsid w:val="001F18EA"/>
    <w:rsid w:val="001F1E3D"/>
    <w:rsid w:val="001F2E00"/>
    <w:rsid w:val="001F3BB0"/>
    <w:rsid w:val="001F4219"/>
    <w:rsid w:val="001F46FA"/>
    <w:rsid w:val="001F47BB"/>
    <w:rsid w:val="001F5DDB"/>
    <w:rsid w:val="001F5F4F"/>
    <w:rsid w:val="001F61DD"/>
    <w:rsid w:val="001F685F"/>
    <w:rsid w:val="001F6A9F"/>
    <w:rsid w:val="001F6C94"/>
    <w:rsid w:val="001F73AA"/>
    <w:rsid w:val="001F73EE"/>
    <w:rsid w:val="001F7F13"/>
    <w:rsid w:val="00201FEF"/>
    <w:rsid w:val="00202607"/>
    <w:rsid w:val="00202685"/>
    <w:rsid w:val="00203A5D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4DDB"/>
    <w:rsid w:val="00227687"/>
    <w:rsid w:val="00227D2D"/>
    <w:rsid w:val="0023033B"/>
    <w:rsid w:val="00230CF2"/>
    <w:rsid w:val="00231D7A"/>
    <w:rsid w:val="00232A33"/>
    <w:rsid w:val="0023311E"/>
    <w:rsid w:val="00233FFF"/>
    <w:rsid w:val="00234A56"/>
    <w:rsid w:val="00235430"/>
    <w:rsid w:val="00235CE4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A18"/>
    <w:rsid w:val="00245E20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56E73"/>
    <w:rsid w:val="00257242"/>
    <w:rsid w:val="00257E0B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3448"/>
    <w:rsid w:val="00273858"/>
    <w:rsid w:val="00273961"/>
    <w:rsid w:val="002739AA"/>
    <w:rsid w:val="0027613A"/>
    <w:rsid w:val="0027674A"/>
    <w:rsid w:val="00277BAD"/>
    <w:rsid w:val="00277C10"/>
    <w:rsid w:val="0028020E"/>
    <w:rsid w:val="002834BC"/>
    <w:rsid w:val="00283839"/>
    <w:rsid w:val="0028400A"/>
    <w:rsid w:val="0028402E"/>
    <w:rsid w:val="00284AFB"/>
    <w:rsid w:val="00285082"/>
    <w:rsid w:val="002851D9"/>
    <w:rsid w:val="00285795"/>
    <w:rsid w:val="00285D40"/>
    <w:rsid w:val="002867E8"/>
    <w:rsid w:val="002872E7"/>
    <w:rsid w:val="0029157D"/>
    <w:rsid w:val="00291D36"/>
    <w:rsid w:val="002937A6"/>
    <w:rsid w:val="00294397"/>
    <w:rsid w:val="002945E1"/>
    <w:rsid w:val="00294A33"/>
    <w:rsid w:val="00295860"/>
    <w:rsid w:val="002958A6"/>
    <w:rsid w:val="0029605B"/>
    <w:rsid w:val="0029625D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C86"/>
    <w:rsid w:val="002A7D70"/>
    <w:rsid w:val="002A7EED"/>
    <w:rsid w:val="002B03BA"/>
    <w:rsid w:val="002B0FFF"/>
    <w:rsid w:val="002B1337"/>
    <w:rsid w:val="002B1C25"/>
    <w:rsid w:val="002B1D44"/>
    <w:rsid w:val="002B226C"/>
    <w:rsid w:val="002B5682"/>
    <w:rsid w:val="002B5A18"/>
    <w:rsid w:val="002B6EDD"/>
    <w:rsid w:val="002B7669"/>
    <w:rsid w:val="002C01FB"/>
    <w:rsid w:val="002C143B"/>
    <w:rsid w:val="002C153F"/>
    <w:rsid w:val="002C1E44"/>
    <w:rsid w:val="002C328D"/>
    <w:rsid w:val="002C3713"/>
    <w:rsid w:val="002C3BB9"/>
    <w:rsid w:val="002C3F53"/>
    <w:rsid w:val="002C4A0F"/>
    <w:rsid w:val="002C54ED"/>
    <w:rsid w:val="002C560A"/>
    <w:rsid w:val="002C5C1F"/>
    <w:rsid w:val="002C5DE7"/>
    <w:rsid w:val="002C617F"/>
    <w:rsid w:val="002D24C1"/>
    <w:rsid w:val="002D48FD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3E29"/>
    <w:rsid w:val="002E4B5F"/>
    <w:rsid w:val="002E65ED"/>
    <w:rsid w:val="002E6ABF"/>
    <w:rsid w:val="002E6BF5"/>
    <w:rsid w:val="002E76F8"/>
    <w:rsid w:val="002F0464"/>
    <w:rsid w:val="002F11CC"/>
    <w:rsid w:val="002F13F9"/>
    <w:rsid w:val="002F1444"/>
    <w:rsid w:val="002F1BFD"/>
    <w:rsid w:val="002F2237"/>
    <w:rsid w:val="002F2ADE"/>
    <w:rsid w:val="002F327B"/>
    <w:rsid w:val="002F333C"/>
    <w:rsid w:val="002F3D59"/>
    <w:rsid w:val="002F3EBC"/>
    <w:rsid w:val="002F57EA"/>
    <w:rsid w:val="002F5A2C"/>
    <w:rsid w:val="002F5B83"/>
    <w:rsid w:val="002F647B"/>
    <w:rsid w:val="002F702C"/>
    <w:rsid w:val="00300576"/>
    <w:rsid w:val="0030073F"/>
    <w:rsid w:val="00300F72"/>
    <w:rsid w:val="00301456"/>
    <w:rsid w:val="00301975"/>
    <w:rsid w:val="00301E4F"/>
    <w:rsid w:val="00302986"/>
    <w:rsid w:val="00302A73"/>
    <w:rsid w:val="0030316B"/>
    <w:rsid w:val="0030415B"/>
    <w:rsid w:val="0030437D"/>
    <w:rsid w:val="0030446B"/>
    <w:rsid w:val="00305C26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75C"/>
    <w:rsid w:val="00320E2E"/>
    <w:rsid w:val="003226E2"/>
    <w:rsid w:val="00322769"/>
    <w:rsid w:val="003230B8"/>
    <w:rsid w:val="00323A8E"/>
    <w:rsid w:val="003240F5"/>
    <w:rsid w:val="00324CB6"/>
    <w:rsid w:val="00324E7D"/>
    <w:rsid w:val="003256AA"/>
    <w:rsid w:val="00325BB5"/>
    <w:rsid w:val="003262EA"/>
    <w:rsid w:val="00326AEE"/>
    <w:rsid w:val="00326EAF"/>
    <w:rsid w:val="003272E9"/>
    <w:rsid w:val="003319D2"/>
    <w:rsid w:val="00331FE2"/>
    <w:rsid w:val="00333488"/>
    <w:rsid w:val="00333F40"/>
    <w:rsid w:val="003344F6"/>
    <w:rsid w:val="0033457E"/>
    <w:rsid w:val="00335988"/>
    <w:rsid w:val="00336BF3"/>
    <w:rsid w:val="00337479"/>
    <w:rsid w:val="00337E36"/>
    <w:rsid w:val="00337FEC"/>
    <w:rsid w:val="003407DD"/>
    <w:rsid w:val="00341F6F"/>
    <w:rsid w:val="00342906"/>
    <w:rsid w:val="00343018"/>
    <w:rsid w:val="00343C06"/>
    <w:rsid w:val="00343C4F"/>
    <w:rsid w:val="00343D63"/>
    <w:rsid w:val="0034457C"/>
    <w:rsid w:val="00344F5B"/>
    <w:rsid w:val="003453E9"/>
    <w:rsid w:val="00345A87"/>
    <w:rsid w:val="00345B8A"/>
    <w:rsid w:val="00345C4D"/>
    <w:rsid w:val="00346A76"/>
    <w:rsid w:val="00346F68"/>
    <w:rsid w:val="0034717D"/>
    <w:rsid w:val="003473E8"/>
    <w:rsid w:val="00347E90"/>
    <w:rsid w:val="00351BEC"/>
    <w:rsid w:val="00352307"/>
    <w:rsid w:val="00352C2E"/>
    <w:rsid w:val="00352F8B"/>
    <w:rsid w:val="00355039"/>
    <w:rsid w:val="00355623"/>
    <w:rsid w:val="00355985"/>
    <w:rsid w:val="00356257"/>
    <w:rsid w:val="003562BB"/>
    <w:rsid w:val="00356600"/>
    <w:rsid w:val="00357A7E"/>
    <w:rsid w:val="00360453"/>
    <w:rsid w:val="00360A01"/>
    <w:rsid w:val="0036159E"/>
    <w:rsid w:val="00361EC2"/>
    <w:rsid w:val="00361FCC"/>
    <w:rsid w:val="00362A4E"/>
    <w:rsid w:val="00363A25"/>
    <w:rsid w:val="00364066"/>
    <w:rsid w:val="003647E8"/>
    <w:rsid w:val="00364889"/>
    <w:rsid w:val="00364C1D"/>
    <w:rsid w:val="00364D1A"/>
    <w:rsid w:val="00366787"/>
    <w:rsid w:val="0036707D"/>
    <w:rsid w:val="0037098F"/>
    <w:rsid w:val="00370DC2"/>
    <w:rsid w:val="00371A46"/>
    <w:rsid w:val="00372171"/>
    <w:rsid w:val="003725AE"/>
    <w:rsid w:val="0037538A"/>
    <w:rsid w:val="00375935"/>
    <w:rsid w:val="003761A0"/>
    <w:rsid w:val="0037698A"/>
    <w:rsid w:val="00381FCF"/>
    <w:rsid w:val="00382956"/>
    <w:rsid w:val="00382B1B"/>
    <w:rsid w:val="00382D2A"/>
    <w:rsid w:val="003837F8"/>
    <w:rsid w:val="003838FD"/>
    <w:rsid w:val="003839CB"/>
    <w:rsid w:val="00384148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52CF"/>
    <w:rsid w:val="0039598B"/>
    <w:rsid w:val="00395C2C"/>
    <w:rsid w:val="003962DB"/>
    <w:rsid w:val="00396A83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035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384"/>
    <w:rsid w:val="003B406B"/>
    <w:rsid w:val="003B435F"/>
    <w:rsid w:val="003B4D20"/>
    <w:rsid w:val="003B522B"/>
    <w:rsid w:val="003B525E"/>
    <w:rsid w:val="003B53D5"/>
    <w:rsid w:val="003B6179"/>
    <w:rsid w:val="003B6276"/>
    <w:rsid w:val="003B6328"/>
    <w:rsid w:val="003B6B7F"/>
    <w:rsid w:val="003B6E35"/>
    <w:rsid w:val="003B7114"/>
    <w:rsid w:val="003B7402"/>
    <w:rsid w:val="003B7F6C"/>
    <w:rsid w:val="003C185A"/>
    <w:rsid w:val="003C3AAB"/>
    <w:rsid w:val="003C4813"/>
    <w:rsid w:val="003C5047"/>
    <w:rsid w:val="003C54BE"/>
    <w:rsid w:val="003C5C38"/>
    <w:rsid w:val="003C621A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067"/>
    <w:rsid w:val="003F067D"/>
    <w:rsid w:val="003F1540"/>
    <w:rsid w:val="003F188E"/>
    <w:rsid w:val="003F29E4"/>
    <w:rsid w:val="003F482C"/>
    <w:rsid w:val="003F5539"/>
    <w:rsid w:val="003F5BDD"/>
    <w:rsid w:val="003F63EA"/>
    <w:rsid w:val="003F6D2C"/>
    <w:rsid w:val="003F6F0E"/>
    <w:rsid w:val="003F7673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714"/>
    <w:rsid w:val="004027CD"/>
    <w:rsid w:val="00402ECB"/>
    <w:rsid w:val="00406AC3"/>
    <w:rsid w:val="00407253"/>
    <w:rsid w:val="004135E0"/>
    <w:rsid w:val="004137BD"/>
    <w:rsid w:val="004138EA"/>
    <w:rsid w:val="0041391A"/>
    <w:rsid w:val="00413AC8"/>
    <w:rsid w:val="00414586"/>
    <w:rsid w:val="00415B77"/>
    <w:rsid w:val="004163F2"/>
    <w:rsid w:val="00416414"/>
    <w:rsid w:val="00416AEF"/>
    <w:rsid w:val="00416B90"/>
    <w:rsid w:val="00416FEE"/>
    <w:rsid w:val="00420007"/>
    <w:rsid w:val="00420627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01B6"/>
    <w:rsid w:val="004302BC"/>
    <w:rsid w:val="00431494"/>
    <w:rsid w:val="004316F3"/>
    <w:rsid w:val="00431BAA"/>
    <w:rsid w:val="00432DAA"/>
    <w:rsid w:val="00433376"/>
    <w:rsid w:val="00433CF7"/>
    <w:rsid w:val="00434BD2"/>
    <w:rsid w:val="00434DA1"/>
    <w:rsid w:val="0043536D"/>
    <w:rsid w:val="00436C4F"/>
    <w:rsid w:val="00436E18"/>
    <w:rsid w:val="00437565"/>
    <w:rsid w:val="00437654"/>
    <w:rsid w:val="00437A23"/>
    <w:rsid w:val="004406A3"/>
    <w:rsid w:val="00441351"/>
    <w:rsid w:val="004418C0"/>
    <w:rsid w:val="004421F3"/>
    <w:rsid w:val="00443965"/>
    <w:rsid w:val="00443F4E"/>
    <w:rsid w:val="004441CD"/>
    <w:rsid w:val="00445611"/>
    <w:rsid w:val="004457FB"/>
    <w:rsid w:val="00446444"/>
    <w:rsid w:val="004466CA"/>
    <w:rsid w:val="00446782"/>
    <w:rsid w:val="0044703A"/>
    <w:rsid w:val="00447826"/>
    <w:rsid w:val="004513FC"/>
    <w:rsid w:val="00452621"/>
    <w:rsid w:val="0045276C"/>
    <w:rsid w:val="00453565"/>
    <w:rsid w:val="00453A2F"/>
    <w:rsid w:val="00453E9F"/>
    <w:rsid w:val="004552B0"/>
    <w:rsid w:val="0045574D"/>
    <w:rsid w:val="00455850"/>
    <w:rsid w:val="00455C8B"/>
    <w:rsid w:val="00455D16"/>
    <w:rsid w:val="00456431"/>
    <w:rsid w:val="00456CF2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632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2F08"/>
    <w:rsid w:val="00473CDF"/>
    <w:rsid w:val="00474E79"/>
    <w:rsid w:val="00475280"/>
    <w:rsid w:val="004755E9"/>
    <w:rsid w:val="00475A0F"/>
    <w:rsid w:val="00476349"/>
    <w:rsid w:val="00476FD8"/>
    <w:rsid w:val="00480AC5"/>
    <w:rsid w:val="0048151C"/>
    <w:rsid w:val="00483636"/>
    <w:rsid w:val="00484131"/>
    <w:rsid w:val="004841CA"/>
    <w:rsid w:val="00484618"/>
    <w:rsid w:val="00485DA9"/>
    <w:rsid w:val="0048673C"/>
    <w:rsid w:val="00486DF7"/>
    <w:rsid w:val="00487849"/>
    <w:rsid w:val="00490448"/>
    <w:rsid w:val="00490888"/>
    <w:rsid w:val="00490D3F"/>
    <w:rsid w:val="0049225D"/>
    <w:rsid w:val="00492285"/>
    <w:rsid w:val="004941D4"/>
    <w:rsid w:val="0049420E"/>
    <w:rsid w:val="004946C6"/>
    <w:rsid w:val="00494FE1"/>
    <w:rsid w:val="00495719"/>
    <w:rsid w:val="00495798"/>
    <w:rsid w:val="00496621"/>
    <w:rsid w:val="00496C4F"/>
    <w:rsid w:val="004A0511"/>
    <w:rsid w:val="004A078E"/>
    <w:rsid w:val="004A0F43"/>
    <w:rsid w:val="004A14E3"/>
    <w:rsid w:val="004A19CA"/>
    <w:rsid w:val="004A19FB"/>
    <w:rsid w:val="004A3A9E"/>
    <w:rsid w:val="004A3BC8"/>
    <w:rsid w:val="004A5335"/>
    <w:rsid w:val="004A6574"/>
    <w:rsid w:val="004A74AB"/>
    <w:rsid w:val="004A759E"/>
    <w:rsid w:val="004B0101"/>
    <w:rsid w:val="004B184A"/>
    <w:rsid w:val="004B1DD0"/>
    <w:rsid w:val="004B22FF"/>
    <w:rsid w:val="004B400E"/>
    <w:rsid w:val="004B44C8"/>
    <w:rsid w:val="004B48E5"/>
    <w:rsid w:val="004B4AF6"/>
    <w:rsid w:val="004B5B8E"/>
    <w:rsid w:val="004B6BB3"/>
    <w:rsid w:val="004C1135"/>
    <w:rsid w:val="004C1903"/>
    <w:rsid w:val="004C1B48"/>
    <w:rsid w:val="004C2B1C"/>
    <w:rsid w:val="004C2D28"/>
    <w:rsid w:val="004C3092"/>
    <w:rsid w:val="004C44F8"/>
    <w:rsid w:val="004C45FB"/>
    <w:rsid w:val="004C493E"/>
    <w:rsid w:val="004C554B"/>
    <w:rsid w:val="004C5E0F"/>
    <w:rsid w:val="004C64B1"/>
    <w:rsid w:val="004C66E2"/>
    <w:rsid w:val="004C68D8"/>
    <w:rsid w:val="004C6C7A"/>
    <w:rsid w:val="004C7343"/>
    <w:rsid w:val="004D03FC"/>
    <w:rsid w:val="004D2417"/>
    <w:rsid w:val="004D37C8"/>
    <w:rsid w:val="004D44CF"/>
    <w:rsid w:val="004D4884"/>
    <w:rsid w:val="004D5346"/>
    <w:rsid w:val="004D5931"/>
    <w:rsid w:val="004D5EE7"/>
    <w:rsid w:val="004D65B5"/>
    <w:rsid w:val="004D68D8"/>
    <w:rsid w:val="004E0581"/>
    <w:rsid w:val="004E184F"/>
    <w:rsid w:val="004E18CC"/>
    <w:rsid w:val="004E271B"/>
    <w:rsid w:val="004E2900"/>
    <w:rsid w:val="004E2AD3"/>
    <w:rsid w:val="004E305D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348B"/>
    <w:rsid w:val="004F401A"/>
    <w:rsid w:val="004F423B"/>
    <w:rsid w:val="004F53BE"/>
    <w:rsid w:val="004F5AB1"/>
    <w:rsid w:val="004F6294"/>
    <w:rsid w:val="004F65E2"/>
    <w:rsid w:val="004F6D9C"/>
    <w:rsid w:val="004F728F"/>
    <w:rsid w:val="004F74EE"/>
    <w:rsid w:val="0050138A"/>
    <w:rsid w:val="00501A3B"/>
    <w:rsid w:val="00501AE9"/>
    <w:rsid w:val="00501DCC"/>
    <w:rsid w:val="005026EF"/>
    <w:rsid w:val="00502B09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626"/>
    <w:rsid w:val="00511AEB"/>
    <w:rsid w:val="0051249B"/>
    <w:rsid w:val="005128AB"/>
    <w:rsid w:val="00512E05"/>
    <w:rsid w:val="00513C07"/>
    <w:rsid w:val="00514975"/>
    <w:rsid w:val="00516637"/>
    <w:rsid w:val="0052039D"/>
    <w:rsid w:val="005206B9"/>
    <w:rsid w:val="00520E71"/>
    <w:rsid w:val="00521615"/>
    <w:rsid w:val="00521658"/>
    <w:rsid w:val="005236B1"/>
    <w:rsid w:val="0052442A"/>
    <w:rsid w:val="0052502A"/>
    <w:rsid w:val="00526EB0"/>
    <w:rsid w:val="00531452"/>
    <w:rsid w:val="005322E2"/>
    <w:rsid w:val="00532765"/>
    <w:rsid w:val="0053356B"/>
    <w:rsid w:val="00533589"/>
    <w:rsid w:val="00534412"/>
    <w:rsid w:val="005345AF"/>
    <w:rsid w:val="00535F5B"/>
    <w:rsid w:val="00537791"/>
    <w:rsid w:val="00537D46"/>
    <w:rsid w:val="00537DA8"/>
    <w:rsid w:val="00540AEC"/>
    <w:rsid w:val="005412B0"/>
    <w:rsid w:val="005412EE"/>
    <w:rsid w:val="00541AB7"/>
    <w:rsid w:val="0054236D"/>
    <w:rsid w:val="005432B3"/>
    <w:rsid w:val="00543FBA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2E8"/>
    <w:rsid w:val="0056198A"/>
    <w:rsid w:val="00561A74"/>
    <w:rsid w:val="00561EB2"/>
    <w:rsid w:val="00562B6B"/>
    <w:rsid w:val="00562D11"/>
    <w:rsid w:val="00562DC6"/>
    <w:rsid w:val="005634A7"/>
    <w:rsid w:val="0056416F"/>
    <w:rsid w:val="005652C5"/>
    <w:rsid w:val="005661ED"/>
    <w:rsid w:val="00566B58"/>
    <w:rsid w:val="0056738E"/>
    <w:rsid w:val="0056776B"/>
    <w:rsid w:val="005679B1"/>
    <w:rsid w:val="0057013D"/>
    <w:rsid w:val="005702B3"/>
    <w:rsid w:val="00571AE5"/>
    <w:rsid w:val="00571EE2"/>
    <w:rsid w:val="00572E4B"/>
    <w:rsid w:val="00572E7F"/>
    <w:rsid w:val="005732D9"/>
    <w:rsid w:val="0057401D"/>
    <w:rsid w:val="0057583E"/>
    <w:rsid w:val="005760C3"/>
    <w:rsid w:val="00576EAE"/>
    <w:rsid w:val="005770B6"/>
    <w:rsid w:val="00580388"/>
    <w:rsid w:val="00580A8D"/>
    <w:rsid w:val="00580E26"/>
    <w:rsid w:val="00581683"/>
    <w:rsid w:val="00581908"/>
    <w:rsid w:val="00582E97"/>
    <w:rsid w:val="00583CAA"/>
    <w:rsid w:val="005846AB"/>
    <w:rsid w:val="0059091F"/>
    <w:rsid w:val="00590DA4"/>
    <w:rsid w:val="00592239"/>
    <w:rsid w:val="00592FAF"/>
    <w:rsid w:val="00593473"/>
    <w:rsid w:val="005934FD"/>
    <w:rsid w:val="00593CB2"/>
    <w:rsid w:val="00594DCA"/>
    <w:rsid w:val="00595471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C53"/>
    <w:rsid w:val="005A4504"/>
    <w:rsid w:val="005A4A97"/>
    <w:rsid w:val="005A56FC"/>
    <w:rsid w:val="005A72FF"/>
    <w:rsid w:val="005B05A7"/>
    <w:rsid w:val="005B0761"/>
    <w:rsid w:val="005B077F"/>
    <w:rsid w:val="005B0D11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05B5"/>
    <w:rsid w:val="005C145C"/>
    <w:rsid w:val="005C1AEB"/>
    <w:rsid w:val="005C390C"/>
    <w:rsid w:val="005C3DEF"/>
    <w:rsid w:val="005C3E29"/>
    <w:rsid w:val="005C480C"/>
    <w:rsid w:val="005C4B67"/>
    <w:rsid w:val="005C5A4D"/>
    <w:rsid w:val="005C625F"/>
    <w:rsid w:val="005C64A1"/>
    <w:rsid w:val="005C68D3"/>
    <w:rsid w:val="005D1C09"/>
    <w:rsid w:val="005D2195"/>
    <w:rsid w:val="005D345F"/>
    <w:rsid w:val="005D3838"/>
    <w:rsid w:val="005D3F3F"/>
    <w:rsid w:val="005D4DE9"/>
    <w:rsid w:val="005D517D"/>
    <w:rsid w:val="005D5211"/>
    <w:rsid w:val="005D52AD"/>
    <w:rsid w:val="005D5C38"/>
    <w:rsid w:val="005D5FED"/>
    <w:rsid w:val="005D6035"/>
    <w:rsid w:val="005D632C"/>
    <w:rsid w:val="005D7F7D"/>
    <w:rsid w:val="005E00CE"/>
    <w:rsid w:val="005E135E"/>
    <w:rsid w:val="005E1473"/>
    <w:rsid w:val="005E1A3B"/>
    <w:rsid w:val="005E1AD6"/>
    <w:rsid w:val="005E4D26"/>
    <w:rsid w:val="005E52A4"/>
    <w:rsid w:val="005E611F"/>
    <w:rsid w:val="005E78FC"/>
    <w:rsid w:val="005F16F6"/>
    <w:rsid w:val="005F1E01"/>
    <w:rsid w:val="005F22F0"/>
    <w:rsid w:val="005F2AE4"/>
    <w:rsid w:val="005F3A2E"/>
    <w:rsid w:val="005F3D28"/>
    <w:rsid w:val="005F4BA8"/>
    <w:rsid w:val="005F5ABB"/>
    <w:rsid w:val="005F6592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54B8"/>
    <w:rsid w:val="00615538"/>
    <w:rsid w:val="00616993"/>
    <w:rsid w:val="00617599"/>
    <w:rsid w:val="00617D3C"/>
    <w:rsid w:val="00620445"/>
    <w:rsid w:val="00621055"/>
    <w:rsid w:val="0062215E"/>
    <w:rsid w:val="00622C18"/>
    <w:rsid w:val="00623145"/>
    <w:rsid w:val="006239AA"/>
    <w:rsid w:val="00623B47"/>
    <w:rsid w:val="00624806"/>
    <w:rsid w:val="00625233"/>
    <w:rsid w:val="00625321"/>
    <w:rsid w:val="00625406"/>
    <w:rsid w:val="00625CEF"/>
    <w:rsid w:val="00625DBF"/>
    <w:rsid w:val="006265E5"/>
    <w:rsid w:val="00631DE6"/>
    <w:rsid w:val="006326AB"/>
    <w:rsid w:val="00632852"/>
    <w:rsid w:val="00633DF6"/>
    <w:rsid w:val="006346BE"/>
    <w:rsid w:val="00634E64"/>
    <w:rsid w:val="006358DA"/>
    <w:rsid w:val="00635962"/>
    <w:rsid w:val="0063639E"/>
    <w:rsid w:val="00636EB4"/>
    <w:rsid w:val="0064049F"/>
    <w:rsid w:val="0064166C"/>
    <w:rsid w:val="0064176D"/>
    <w:rsid w:val="00641E38"/>
    <w:rsid w:val="00642905"/>
    <w:rsid w:val="0064566A"/>
    <w:rsid w:val="006462DD"/>
    <w:rsid w:val="0064790A"/>
    <w:rsid w:val="00647EEC"/>
    <w:rsid w:val="006501F7"/>
    <w:rsid w:val="0065057B"/>
    <w:rsid w:val="00651C11"/>
    <w:rsid w:val="00651F2C"/>
    <w:rsid w:val="00652414"/>
    <w:rsid w:val="00652743"/>
    <w:rsid w:val="006530C5"/>
    <w:rsid w:val="00653506"/>
    <w:rsid w:val="006537F2"/>
    <w:rsid w:val="006538A3"/>
    <w:rsid w:val="00654002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453E"/>
    <w:rsid w:val="00665105"/>
    <w:rsid w:val="00665CC6"/>
    <w:rsid w:val="00666625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168A"/>
    <w:rsid w:val="006822B6"/>
    <w:rsid w:val="006825D5"/>
    <w:rsid w:val="00682A03"/>
    <w:rsid w:val="00682B21"/>
    <w:rsid w:val="00682F36"/>
    <w:rsid w:val="00684087"/>
    <w:rsid w:val="00684FFD"/>
    <w:rsid w:val="00685906"/>
    <w:rsid w:val="00686D84"/>
    <w:rsid w:val="00687ED0"/>
    <w:rsid w:val="0069025C"/>
    <w:rsid w:val="0069167C"/>
    <w:rsid w:val="006920A4"/>
    <w:rsid w:val="006924B0"/>
    <w:rsid w:val="006926EF"/>
    <w:rsid w:val="00693047"/>
    <w:rsid w:val="006938AA"/>
    <w:rsid w:val="00695891"/>
    <w:rsid w:val="006958D0"/>
    <w:rsid w:val="00696539"/>
    <w:rsid w:val="00696912"/>
    <w:rsid w:val="0069700F"/>
    <w:rsid w:val="006972CA"/>
    <w:rsid w:val="006975ED"/>
    <w:rsid w:val="006A08D9"/>
    <w:rsid w:val="006A1058"/>
    <w:rsid w:val="006A1106"/>
    <w:rsid w:val="006A1535"/>
    <w:rsid w:val="006A1DA8"/>
    <w:rsid w:val="006A2036"/>
    <w:rsid w:val="006A270B"/>
    <w:rsid w:val="006A2B9C"/>
    <w:rsid w:val="006A33F7"/>
    <w:rsid w:val="006A399A"/>
    <w:rsid w:val="006A4426"/>
    <w:rsid w:val="006A4588"/>
    <w:rsid w:val="006A7E9D"/>
    <w:rsid w:val="006B1F55"/>
    <w:rsid w:val="006B205E"/>
    <w:rsid w:val="006B228B"/>
    <w:rsid w:val="006B230F"/>
    <w:rsid w:val="006B32BE"/>
    <w:rsid w:val="006B34F4"/>
    <w:rsid w:val="006B5833"/>
    <w:rsid w:val="006B5DBE"/>
    <w:rsid w:val="006B62CC"/>
    <w:rsid w:val="006B64B5"/>
    <w:rsid w:val="006B6BA0"/>
    <w:rsid w:val="006B6EDB"/>
    <w:rsid w:val="006B762E"/>
    <w:rsid w:val="006B7E6A"/>
    <w:rsid w:val="006C019E"/>
    <w:rsid w:val="006C0D47"/>
    <w:rsid w:val="006C17F1"/>
    <w:rsid w:val="006C2094"/>
    <w:rsid w:val="006C3FF3"/>
    <w:rsid w:val="006C443D"/>
    <w:rsid w:val="006C520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9BC"/>
    <w:rsid w:val="006E3B8F"/>
    <w:rsid w:val="006E3E99"/>
    <w:rsid w:val="006E59ED"/>
    <w:rsid w:val="006E6A39"/>
    <w:rsid w:val="006E7FF6"/>
    <w:rsid w:val="006F0F74"/>
    <w:rsid w:val="006F19E3"/>
    <w:rsid w:val="006F2269"/>
    <w:rsid w:val="006F391C"/>
    <w:rsid w:val="006F3AE8"/>
    <w:rsid w:val="006F48BC"/>
    <w:rsid w:val="006F49F0"/>
    <w:rsid w:val="006F4BB8"/>
    <w:rsid w:val="006F4E7D"/>
    <w:rsid w:val="006F5BDC"/>
    <w:rsid w:val="006F5CCE"/>
    <w:rsid w:val="006F6255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039"/>
    <w:rsid w:val="007113C7"/>
    <w:rsid w:val="00713557"/>
    <w:rsid w:val="00713658"/>
    <w:rsid w:val="00713DB4"/>
    <w:rsid w:val="007175EC"/>
    <w:rsid w:val="00720087"/>
    <w:rsid w:val="00721B9D"/>
    <w:rsid w:val="007235AA"/>
    <w:rsid w:val="00724A37"/>
    <w:rsid w:val="00725A39"/>
    <w:rsid w:val="00726549"/>
    <w:rsid w:val="0072665D"/>
    <w:rsid w:val="00726FCA"/>
    <w:rsid w:val="00727FA1"/>
    <w:rsid w:val="00733964"/>
    <w:rsid w:val="00733C2C"/>
    <w:rsid w:val="00734095"/>
    <w:rsid w:val="007355D6"/>
    <w:rsid w:val="00735687"/>
    <w:rsid w:val="00735B77"/>
    <w:rsid w:val="00735BB8"/>
    <w:rsid w:val="0073601C"/>
    <w:rsid w:val="007369F0"/>
    <w:rsid w:val="00737BE9"/>
    <w:rsid w:val="00740F83"/>
    <w:rsid w:val="007424D2"/>
    <w:rsid w:val="00742766"/>
    <w:rsid w:val="00744012"/>
    <w:rsid w:val="0074509F"/>
    <w:rsid w:val="00746205"/>
    <w:rsid w:val="0074708B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5FE"/>
    <w:rsid w:val="00757AC2"/>
    <w:rsid w:val="00757B19"/>
    <w:rsid w:val="0076062D"/>
    <w:rsid w:val="00761D2F"/>
    <w:rsid w:val="00761DA4"/>
    <w:rsid w:val="00762D82"/>
    <w:rsid w:val="00763063"/>
    <w:rsid w:val="00763D94"/>
    <w:rsid w:val="00764421"/>
    <w:rsid w:val="00764EE6"/>
    <w:rsid w:val="00765AB9"/>
    <w:rsid w:val="00766301"/>
    <w:rsid w:val="0076632E"/>
    <w:rsid w:val="0076649E"/>
    <w:rsid w:val="00767F93"/>
    <w:rsid w:val="007706D9"/>
    <w:rsid w:val="00770C3B"/>
    <w:rsid w:val="00771356"/>
    <w:rsid w:val="0077275E"/>
    <w:rsid w:val="007728F1"/>
    <w:rsid w:val="0077299D"/>
    <w:rsid w:val="0077448C"/>
    <w:rsid w:val="0077468B"/>
    <w:rsid w:val="007754D9"/>
    <w:rsid w:val="00775826"/>
    <w:rsid w:val="00776DCE"/>
    <w:rsid w:val="007770DB"/>
    <w:rsid w:val="00780BBA"/>
    <w:rsid w:val="00781FBF"/>
    <w:rsid w:val="007831A4"/>
    <w:rsid w:val="007836C3"/>
    <w:rsid w:val="007845BC"/>
    <w:rsid w:val="0078526F"/>
    <w:rsid w:val="00785A1D"/>
    <w:rsid w:val="0078761E"/>
    <w:rsid w:val="00790691"/>
    <w:rsid w:val="007906E4"/>
    <w:rsid w:val="00790DD5"/>
    <w:rsid w:val="00791733"/>
    <w:rsid w:val="00791D48"/>
    <w:rsid w:val="00792227"/>
    <w:rsid w:val="007923DD"/>
    <w:rsid w:val="007929DE"/>
    <w:rsid w:val="007934DD"/>
    <w:rsid w:val="00794409"/>
    <w:rsid w:val="00794AAF"/>
    <w:rsid w:val="00795090"/>
    <w:rsid w:val="00795FB7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0BE8"/>
    <w:rsid w:val="007B10E0"/>
    <w:rsid w:val="007B173F"/>
    <w:rsid w:val="007B323E"/>
    <w:rsid w:val="007B33A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3B79"/>
    <w:rsid w:val="007C4323"/>
    <w:rsid w:val="007C44A1"/>
    <w:rsid w:val="007C48DC"/>
    <w:rsid w:val="007C5DB3"/>
    <w:rsid w:val="007C63B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3CC7"/>
    <w:rsid w:val="007E439B"/>
    <w:rsid w:val="007E4EF0"/>
    <w:rsid w:val="007E502C"/>
    <w:rsid w:val="007E5D62"/>
    <w:rsid w:val="007E6704"/>
    <w:rsid w:val="007E6FF7"/>
    <w:rsid w:val="007F014D"/>
    <w:rsid w:val="007F09A2"/>
    <w:rsid w:val="007F0A8F"/>
    <w:rsid w:val="007F15C9"/>
    <w:rsid w:val="007F1E52"/>
    <w:rsid w:val="007F2D23"/>
    <w:rsid w:val="007F3765"/>
    <w:rsid w:val="007F3B44"/>
    <w:rsid w:val="007F41E8"/>
    <w:rsid w:val="007F48D3"/>
    <w:rsid w:val="007F607A"/>
    <w:rsid w:val="007F6511"/>
    <w:rsid w:val="007F6D8C"/>
    <w:rsid w:val="007F7B2E"/>
    <w:rsid w:val="008004C0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FC"/>
    <w:rsid w:val="00817FA9"/>
    <w:rsid w:val="00821738"/>
    <w:rsid w:val="00823917"/>
    <w:rsid w:val="00825768"/>
    <w:rsid w:val="00825D94"/>
    <w:rsid w:val="0082694B"/>
    <w:rsid w:val="00826FDB"/>
    <w:rsid w:val="00827224"/>
    <w:rsid w:val="00827377"/>
    <w:rsid w:val="008273F3"/>
    <w:rsid w:val="008300EB"/>
    <w:rsid w:val="0083171A"/>
    <w:rsid w:val="00831793"/>
    <w:rsid w:val="0083192C"/>
    <w:rsid w:val="00831ADA"/>
    <w:rsid w:val="00831C93"/>
    <w:rsid w:val="00833CE2"/>
    <w:rsid w:val="008341AB"/>
    <w:rsid w:val="00835167"/>
    <w:rsid w:val="00835D09"/>
    <w:rsid w:val="0083693B"/>
    <w:rsid w:val="008372EC"/>
    <w:rsid w:val="00840657"/>
    <w:rsid w:val="00841121"/>
    <w:rsid w:val="0084158F"/>
    <w:rsid w:val="00842622"/>
    <w:rsid w:val="0084328C"/>
    <w:rsid w:val="00843832"/>
    <w:rsid w:val="00844FB5"/>
    <w:rsid w:val="00845D0F"/>
    <w:rsid w:val="00846A86"/>
    <w:rsid w:val="0084737F"/>
    <w:rsid w:val="00847492"/>
    <w:rsid w:val="00847CED"/>
    <w:rsid w:val="0085143F"/>
    <w:rsid w:val="00851A75"/>
    <w:rsid w:val="00852509"/>
    <w:rsid w:val="008527EA"/>
    <w:rsid w:val="008532EA"/>
    <w:rsid w:val="008549F9"/>
    <w:rsid w:val="00855787"/>
    <w:rsid w:val="00856C27"/>
    <w:rsid w:val="00856F5B"/>
    <w:rsid w:val="00857873"/>
    <w:rsid w:val="00860A0C"/>
    <w:rsid w:val="00860B44"/>
    <w:rsid w:val="00860EBA"/>
    <w:rsid w:val="008611DB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76B"/>
    <w:rsid w:val="00874B7C"/>
    <w:rsid w:val="00875533"/>
    <w:rsid w:val="0087669C"/>
    <w:rsid w:val="008773E1"/>
    <w:rsid w:val="008800B2"/>
    <w:rsid w:val="00880938"/>
    <w:rsid w:val="00880C72"/>
    <w:rsid w:val="00880E96"/>
    <w:rsid w:val="0088161F"/>
    <w:rsid w:val="00881721"/>
    <w:rsid w:val="00881764"/>
    <w:rsid w:val="008821FC"/>
    <w:rsid w:val="008822CA"/>
    <w:rsid w:val="0088297A"/>
    <w:rsid w:val="00882B1D"/>
    <w:rsid w:val="00882DD3"/>
    <w:rsid w:val="008849BF"/>
    <w:rsid w:val="00886564"/>
    <w:rsid w:val="00887CAF"/>
    <w:rsid w:val="00890D49"/>
    <w:rsid w:val="008910A8"/>
    <w:rsid w:val="0089167A"/>
    <w:rsid w:val="00891C78"/>
    <w:rsid w:val="008925F9"/>
    <w:rsid w:val="00893C48"/>
    <w:rsid w:val="00893D6B"/>
    <w:rsid w:val="00893D74"/>
    <w:rsid w:val="00893E9A"/>
    <w:rsid w:val="00894322"/>
    <w:rsid w:val="0089457C"/>
    <w:rsid w:val="00895E5E"/>
    <w:rsid w:val="008960C9"/>
    <w:rsid w:val="00896298"/>
    <w:rsid w:val="00896D0A"/>
    <w:rsid w:val="008A048E"/>
    <w:rsid w:val="008A1D43"/>
    <w:rsid w:val="008A25B7"/>
    <w:rsid w:val="008A3450"/>
    <w:rsid w:val="008A3551"/>
    <w:rsid w:val="008A4871"/>
    <w:rsid w:val="008A4C56"/>
    <w:rsid w:val="008A6446"/>
    <w:rsid w:val="008A7DFA"/>
    <w:rsid w:val="008B0811"/>
    <w:rsid w:val="008B2AE2"/>
    <w:rsid w:val="008B2FD9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325"/>
    <w:rsid w:val="008C24FF"/>
    <w:rsid w:val="008C2A75"/>
    <w:rsid w:val="008C4027"/>
    <w:rsid w:val="008C417C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A92"/>
    <w:rsid w:val="008E33B1"/>
    <w:rsid w:val="008E3CD6"/>
    <w:rsid w:val="008E3F50"/>
    <w:rsid w:val="008E4406"/>
    <w:rsid w:val="008E59C1"/>
    <w:rsid w:val="008E6AB9"/>
    <w:rsid w:val="008E6E18"/>
    <w:rsid w:val="008E70D0"/>
    <w:rsid w:val="008E77CA"/>
    <w:rsid w:val="008E7A8F"/>
    <w:rsid w:val="008F14F0"/>
    <w:rsid w:val="008F1B17"/>
    <w:rsid w:val="008F1F7C"/>
    <w:rsid w:val="008F227E"/>
    <w:rsid w:val="008F241C"/>
    <w:rsid w:val="008F3C3E"/>
    <w:rsid w:val="008F3E33"/>
    <w:rsid w:val="008F50AF"/>
    <w:rsid w:val="008F61CB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2934"/>
    <w:rsid w:val="00903C8E"/>
    <w:rsid w:val="009067CF"/>
    <w:rsid w:val="00906E10"/>
    <w:rsid w:val="00907840"/>
    <w:rsid w:val="009100FA"/>
    <w:rsid w:val="00911A48"/>
    <w:rsid w:val="009120ED"/>
    <w:rsid w:val="00912429"/>
    <w:rsid w:val="009130AF"/>
    <w:rsid w:val="0091322B"/>
    <w:rsid w:val="0091349D"/>
    <w:rsid w:val="0091365F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374D"/>
    <w:rsid w:val="0092437E"/>
    <w:rsid w:val="00925776"/>
    <w:rsid w:val="00925E3B"/>
    <w:rsid w:val="00926BE3"/>
    <w:rsid w:val="00926BFD"/>
    <w:rsid w:val="009271DD"/>
    <w:rsid w:val="009311EA"/>
    <w:rsid w:val="00931BD9"/>
    <w:rsid w:val="00932986"/>
    <w:rsid w:val="00932F91"/>
    <w:rsid w:val="00933069"/>
    <w:rsid w:val="00933D23"/>
    <w:rsid w:val="00933F63"/>
    <w:rsid w:val="009343BB"/>
    <w:rsid w:val="00934CE6"/>
    <w:rsid w:val="00935C0B"/>
    <w:rsid w:val="009364AE"/>
    <w:rsid w:val="00936845"/>
    <w:rsid w:val="00937981"/>
    <w:rsid w:val="0094039A"/>
    <w:rsid w:val="00940668"/>
    <w:rsid w:val="0094171E"/>
    <w:rsid w:val="00941E27"/>
    <w:rsid w:val="009435EE"/>
    <w:rsid w:val="00944814"/>
    <w:rsid w:val="00945550"/>
    <w:rsid w:val="009500EE"/>
    <w:rsid w:val="009502C5"/>
    <w:rsid w:val="00950A93"/>
    <w:rsid w:val="00950CFC"/>
    <w:rsid w:val="00950D54"/>
    <w:rsid w:val="00951083"/>
    <w:rsid w:val="009512DC"/>
    <w:rsid w:val="009515D5"/>
    <w:rsid w:val="00951D9E"/>
    <w:rsid w:val="00954126"/>
    <w:rsid w:val="0095469A"/>
    <w:rsid w:val="009556EA"/>
    <w:rsid w:val="00955A15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4695"/>
    <w:rsid w:val="00974A30"/>
    <w:rsid w:val="00974A89"/>
    <w:rsid w:val="00974D6A"/>
    <w:rsid w:val="00974F2F"/>
    <w:rsid w:val="00975A66"/>
    <w:rsid w:val="00975BB7"/>
    <w:rsid w:val="00975EA0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6669"/>
    <w:rsid w:val="00987057"/>
    <w:rsid w:val="009910A8"/>
    <w:rsid w:val="009915D8"/>
    <w:rsid w:val="00991836"/>
    <w:rsid w:val="00991A5C"/>
    <w:rsid w:val="00992606"/>
    <w:rsid w:val="00992A54"/>
    <w:rsid w:val="00992F65"/>
    <w:rsid w:val="0099330B"/>
    <w:rsid w:val="00993490"/>
    <w:rsid w:val="009949BF"/>
    <w:rsid w:val="00995392"/>
    <w:rsid w:val="009955FB"/>
    <w:rsid w:val="0099634A"/>
    <w:rsid w:val="00996BE9"/>
    <w:rsid w:val="00997E11"/>
    <w:rsid w:val="009A0D38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A81"/>
    <w:rsid w:val="009C243A"/>
    <w:rsid w:val="009C3AB5"/>
    <w:rsid w:val="009C5083"/>
    <w:rsid w:val="009C572C"/>
    <w:rsid w:val="009C6098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E0509"/>
    <w:rsid w:val="009E19C7"/>
    <w:rsid w:val="009E382A"/>
    <w:rsid w:val="009E3AB0"/>
    <w:rsid w:val="009E3BAC"/>
    <w:rsid w:val="009E4822"/>
    <w:rsid w:val="009E51EA"/>
    <w:rsid w:val="009E6026"/>
    <w:rsid w:val="009E691D"/>
    <w:rsid w:val="009E76FA"/>
    <w:rsid w:val="009E7796"/>
    <w:rsid w:val="009F011E"/>
    <w:rsid w:val="009F0EF2"/>
    <w:rsid w:val="009F1672"/>
    <w:rsid w:val="009F2E28"/>
    <w:rsid w:val="009F2E32"/>
    <w:rsid w:val="009F3D5F"/>
    <w:rsid w:val="009F4133"/>
    <w:rsid w:val="009F5B7B"/>
    <w:rsid w:val="009F6CF0"/>
    <w:rsid w:val="009F6E2F"/>
    <w:rsid w:val="009F6E6F"/>
    <w:rsid w:val="009F7293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2E7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29B8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9E0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1F46"/>
    <w:rsid w:val="00A3241C"/>
    <w:rsid w:val="00A324E4"/>
    <w:rsid w:val="00A34FFF"/>
    <w:rsid w:val="00A36132"/>
    <w:rsid w:val="00A36368"/>
    <w:rsid w:val="00A367BA"/>
    <w:rsid w:val="00A36BE8"/>
    <w:rsid w:val="00A36D20"/>
    <w:rsid w:val="00A372D9"/>
    <w:rsid w:val="00A37380"/>
    <w:rsid w:val="00A37A76"/>
    <w:rsid w:val="00A37E34"/>
    <w:rsid w:val="00A4037C"/>
    <w:rsid w:val="00A40AD6"/>
    <w:rsid w:val="00A40BB0"/>
    <w:rsid w:val="00A414A3"/>
    <w:rsid w:val="00A41B56"/>
    <w:rsid w:val="00A422F5"/>
    <w:rsid w:val="00A435F9"/>
    <w:rsid w:val="00A44C1D"/>
    <w:rsid w:val="00A44E81"/>
    <w:rsid w:val="00A44F26"/>
    <w:rsid w:val="00A461F7"/>
    <w:rsid w:val="00A4661E"/>
    <w:rsid w:val="00A46FE2"/>
    <w:rsid w:val="00A5199C"/>
    <w:rsid w:val="00A51FC1"/>
    <w:rsid w:val="00A529B1"/>
    <w:rsid w:val="00A5473B"/>
    <w:rsid w:val="00A55371"/>
    <w:rsid w:val="00A55975"/>
    <w:rsid w:val="00A55989"/>
    <w:rsid w:val="00A564C6"/>
    <w:rsid w:val="00A5796C"/>
    <w:rsid w:val="00A57AE1"/>
    <w:rsid w:val="00A602DA"/>
    <w:rsid w:val="00A603B0"/>
    <w:rsid w:val="00A60BDF"/>
    <w:rsid w:val="00A61781"/>
    <w:rsid w:val="00A62BE2"/>
    <w:rsid w:val="00A62EC0"/>
    <w:rsid w:val="00A637E2"/>
    <w:rsid w:val="00A63B8A"/>
    <w:rsid w:val="00A64A69"/>
    <w:rsid w:val="00A65629"/>
    <w:rsid w:val="00A678DF"/>
    <w:rsid w:val="00A700EC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8049C"/>
    <w:rsid w:val="00A81141"/>
    <w:rsid w:val="00A819D6"/>
    <w:rsid w:val="00A81B6A"/>
    <w:rsid w:val="00A828F3"/>
    <w:rsid w:val="00A82BF9"/>
    <w:rsid w:val="00A8388F"/>
    <w:rsid w:val="00A84612"/>
    <w:rsid w:val="00A84DCC"/>
    <w:rsid w:val="00A8519D"/>
    <w:rsid w:val="00A85B3F"/>
    <w:rsid w:val="00A870AD"/>
    <w:rsid w:val="00A87AF9"/>
    <w:rsid w:val="00A908EA"/>
    <w:rsid w:val="00A936A0"/>
    <w:rsid w:val="00A944C3"/>
    <w:rsid w:val="00A94EF7"/>
    <w:rsid w:val="00A952EE"/>
    <w:rsid w:val="00A95AEB"/>
    <w:rsid w:val="00A96173"/>
    <w:rsid w:val="00A96622"/>
    <w:rsid w:val="00AA0500"/>
    <w:rsid w:val="00AA0CDF"/>
    <w:rsid w:val="00AA1B04"/>
    <w:rsid w:val="00AA219C"/>
    <w:rsid w:val="00AA4A93"/>
    <w:rsid w:val="00AA55A6"/>
    <w:rsid w:val="00AA55EB"/>
    <w:rsid w:val="00AA68D5"/>
    <w:rsid w:val="00AA6C14"/>
    <w:rsid w:val="00AA77B4"/>
    <w:rsid w:val="00AB0749"/>
    <w:rsid w:val="00AB1AC3"/>
    <w:rsid w:val="00AB1F75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DDA"/>
    <w:rsid w:val="00AB7FA5"/>
    <w:rsid w:val="00AC029E"/>
    <w:rsid w:val="00AC0A82"/>
    <w:rsid w:val="00AC14CE"/>
    <w:rsid w:val="00AC19B0"/>
    <w:rsid w:val="00AC24C9"/>
    <w:rsid w:val="00AC30BE"/>
    <w:rsid w:val="00AC319E"/>
    <w:rsid w:val="00AC3C23"/>
    <w:rsid w:val="00AC3DE5"/>
    <w:rsid w:val="00AC4841"/>
    <w:rsid w:val="00AC49F1"/>
    <w:rsid w:val="00AC4B70"/>
    <w:rsid w:val="00AC5840"/>
    <w:rsid w:val="00AC5DB0"/>
    <w:rsid w:val="00AC5E92"/>
    <w:rsid w:val="00AC6D4E"/>
    <w:rsid w:val="00AC7D97"/>
    <w:rsid w:val="00AC7F0D"/>
    <w:rsid w:val="00AD01FE"/>
    <w:rsid w:val="00AD04A6"/>
    <w:rsid w:val="00AD0FA3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1286"/>
    <w:rsid w:val="00AE27E2"/>
    <w:rsid w:val="00AE58F0"/>
    <w:rsid w:val="00AE5952"/>
    <w:rsid w:val="00AE6D60"/>
    <w:rsid w:val="00AE6D85"/>
    <w:rsid w:val="00AE7084"/>
    <w:rsid w:val="00AE7593"/>
    <w:rsid w:val="00AE7BF6"/>
    <w:rsid w:val="00AE7DB9"/>
    <w:rsid w:val="00AF083B"/>
    <w:rsid w:val="00AF30E6"/>
    <w:rsid w:val="00AF3269"/>
    <w:rsid w:val="00AF3B9B"/>
    <w:rsid w:val="00AF476D"/>
    <w:rsid w:val="00AF683A"/>
    <w:rsid w:val="00AF7208"/>
    <w:rsid w:val="00AF77FB"/>
    <w:rsid w:val="00AF7D60"/>
    <w:rsid w:val="00AF7E91"/>
    <w:rsid w:val="00B017B8"/>
    <w:rsid w:val="00B018FB"/>
    <w:rsid w:val="00B026B5"/>
    <w:rsid w:val="00B02811"/>
    <w:rsid w:val="00B02CD9"/>
    <w:rsid w:val="00B03507"/>
    <w:rsid w:val="00B03F33"/>
    <w:rsid w:val="00B03F59"/>
    <w:rsid w:val="00B0446E"/>
    <w:rsid w:val="00B046A6"/>
    <w:rsid w:val="00B05104"/>
    <w:rsid w:val="00B05BFA"/>
    <w:rsid w:val="00B05F20"/>
    <w:rsid w:val="00B06910"/>
    <w:rsid w:val="00B06C51"/>
    <w:rsid w:val="00B06D11"/>
    <w:rsid w:val="00B071C0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422"/>
    <w:rsid w:val="00B15EBA"/>
    <w:rsid w:val="00B1793A"/>
    <w:rsid w:val="00B205EE"/>
    <w:rsid w:val="00B20C0F"/>
    <w:rsid w:val="00B20FAB"/>
    <w:rsid w:val="00B21016"/>
    <w:rsid w:val="00B21917"/>
    <w:rsid w:val="00B21EF0"/>
    <w:rsid w:val="00B22CB7"/>
    <w:rsid w:val="00B2375A"/>
    <w:rsid w:val="00B24224"/>
    <w:rsid w:val="00B2434E"/>
    <w:rsid w:val="00B254DF"/>
    <w:rsid w:val="00B26C8E"/>
    <w:rsid w:val="00B30E76"/>
    <w:rsid w:val="00B33619"/>
    <w:rsid w:val="00B337E9"/>
    <w:rsid w:val="00B33B83"/>
    <w:rsid w:val="00B34048"/>
    <w:rsid w:val="00B356C5"/>
    <w:rsid w:val="00B36358"/>
    <w:rsid w:val="00B373EF"/>
    <w:rsid w:val="00B37620"/>
    <w:rsid w:val="00B40A43"/>
    <w:rsid w:val="00B40C15"/>
    <w:rsid w:val="00B43BF2"/>
    <w:rsid w:val="00B44A05"/>
    <w:rsid w:val="00B455CA"/>
    <w:rsid w:val="00B45CAC"/>
    <w:rsid w:val="00B466D3"/>
    <w:rsid w:val="00B46C5D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57C25"/>
    <w:rsid w:val="00B601FA"/>
    <w:rsid w:val="00B604D2"/>
    <w:rsid w:val="00B60C5B"/>
    <w:rsid w:val="00B623C0"/>
    <w:rsid w:val="00B64832"/>
    <w:rsid w:val="00B6502E"/>
    <w:rsid w:val="00B65919"/>
    <w:rsid w:val="00B6695D"/>
    <w:rsid w:val="00B66DA2"/>
    <w:rsid w:val="00B66E85"/>
    <w:rsid w:val="00B67548"/>
    <w:rsid w:val="00B67817"/>
    <w:rsid w:val="00B70CB0"/>
    <w:rsid w:val="00B7100A"/>
    <w:rsid w:val="00B71121"/>
    <w:rsid w:val="00B718A3"/>
    <w:rsid w:val="00B72950"/>
    <w:rsid w:val="00B72C85"/>
    <w:rsid w:val="00B739FB"/>
    <w:rsid w:val="00B74B3F"/>
    <w:rsid w:val="00B74F8C"/>
    <w:rsid w:val="00B74FCC"/>
    <w:rsid w:val="00B7510F"/>
    <w:rsid w:val="00B7513F"/>
    <w:rsid w:val="00B751F1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653"/>
    <w:rsid w:val="00B86B20"/>
    <w:rsid w:val="00B87A0B"/>
    <w:rsid w:val="00B92534"/>
    <w:rsid w:val="00B9284F"/>
    <w:rsid w:val="00B93565"/>
    <w:rsid w:val="00B936AA"/>
    <w:rsid w:val="00B94281"/>
    <w:rsid w:val="00B94415"/>
    <w:rsid w:val="00B95024"/>
    <w:rsid w:val="00B958DB"/>
    <w:rsid w:val="00BA265D"/>
    <w:rsid w:val="00BA2FF3"/>
    <w:rsid w:val="00BA34D8"/>
    <w:rsid w:val="00BA3694"/>
    <w:rsid w:val="00BA396A"/>
    <w:rsid w:val="00BA3E64"/>
    <w:rsid w:val="00BA3EA3"/>
    <w:rsid w:val="00BA4446"/>
    <w:rsid w:val="00BA4589"/>
    <w:rsid w:val="00BA45C6"/>
    <w:rsid w:val="00BA50B2"/>
    <w:rsid w:val="00BA5D66"/>
    <w:rsid w:val="00BA6349"/>
    <w:rsid w:val="00BB09B3"/>
    <w:rsid w:val="00BB2129"/>
    <w:rsid w:val="00BB2228"/>
    <w:rsid w:val="00BB2A71"/>
    <w:rsid w:val="00BB2D2F"/>
    <w:rsid w:val="00BB39EF"/>
    <w:rsid w:val="00BB462F"/>
    <w:rsid w:val="00BB4CEE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EF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B24"/>
    <w:rsid w:val="00BE02F3"/>
    <w:rsid w:val="00BE03F2"/>
    <w:rsid w:val="00BE08C8"/>
    <w:rsid w:val="00BE09D8"/>
    <w:rsid w:val="00BE0DD8"/>
    <w:rsid w:val="00BE18D1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60A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6BB7"/>
    <w:rsid w:val="00BF6C00"/>
    <w:rsid w:val="00BF6C13"/>
    <w:rsid w:val="00BF6E42"/>
    <w:rsid w:val="00BF701A"/>
    <w:rsid w:val="00BF794A"/>
    <w:rsid w:val="00C003E6"/>
    <w:rsid w:val="00C00412"/>
    <w:rsid w:val="00C006E2"/>
    <w:rsid w:val="00C00C29"/>
    <w:rsid w:val="00C01218"/>
    <w:rsid w:val="00C0344B"/>
    <w:rsid w:val="00C03BEF"/>
    <w:rsid w:val="00C04074"/>
    <w:rsid w:val="00C04468"/>
    <w:rsid w:val="00C04715"/>
    <w:rsid w:val="00C0497A"/>
    <w:rsid w:val="00C06240"/>
    <w:rsid w:val="00C06317"/>
    <w:rsid w:val="00C10804"/>
    <w:rsid w:val="00C10E28"/>
    <w:rsid w:val="00C11FAD"/>
    <w:rsid w:val="00C120F1"/>
    <w:rsid w:val="00C1238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4A2D"/>
    <w:rsid w:val="00C24BC2"/>
    <w:rsid w:val="00C27272"/>
    <w:rsid w:val="00C272EB"/>
    <w:rsid w:val="00C27B06"/>
    <w:rsid w:val="00C27FE7"/>
    <w:rsid w:val="00C30E82"/>
    <w:rsid w:val="00C3116F"/>
    <w:rsid w:val="00C312E5"/>
    <w:rsid w:val="00C32599"/>
    <w:rsid w:val="00C327E0"/>
    <w:rsid w:val="00C33681"/>
    <w:rsid w:val="00C344B2"/>
    <w:rsid w:val="00C34F6E"/>
    <w:rsid w:val="00C36264"/>
    <w:rsid w:val="00C36D40"/>
    <w:rsid w:val="00C419A6"/>
    <w:rsid w:val="00C42D2E"/>
    <w:rsid w:val="00C43515"/>
    <w:rsid w:val="00C44A6A"/>
    <w:rsid w:val="00C456D7"/>
    <w:rsid w:val="00C45772"/>
    <w:rsid w:val="00C45DFE"/>
    <w:rsid w:val="00C45FE7"/>
    <w:rsid w:val="00C4733D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A85"/>
    <w:rsid w:val="00C57CB7"/>
    <w:rsid w:val="00C57CCE"/>
    <w:rsid w:val="00C600FD"/>
    <w:rsid w:val="00C601B2"/>
    <w:rsid w:val="00C60E0D"/>
    <w:rsid w:val="00C611E3"/>
    <w:rsid w:val="00C618CC"/>
    <w:rsid w:val="00C628FF"/>
    <w:rsid w:val="00C63D5E"/>
    <w:rsid w:val="00C648EA"/>
    <w:rsid w:val="00C65687"/>
    <w:rsid w:val="00C65EA4"/>
    <w:rsid w:val="00C66221"/>
    <w:rsid w:val="00C668B5"/>
    <w:rsid w:val="00C6749B"/>
    <w:rsid w:val="00C70951"/>
    <w:rsid w:val="00C70AC1"/>
    <w:rsid w:val="00C711AC"/>
    <w:rsid w:val="00C7138B"/>
    <w:rsid w:val="00C71EA4"/>
    <w:rsid w:val="00C73080"/>
    <w:rsid w:val="00C73181"/>
    <w:rsid w:val="00C7422E"/>
    <w:rsid w:val="00C74E9D"/>
    <w:rsid w:val="00C75036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C11"/>
    <w:rsid w:val="00C83FFE"/>
    <w:rsid w:val="00C842B3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2A4"/>
    <w:rsid w:val="00CA1568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495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B61A3"/>
    <w:rsid w:val="00CC0355"/>
    <w:rsid w:val="00CC0357"/>
    <w:rsid w:val="00CC0725"/>
    <w:rsid w:val="00CC1227"/>
    <w:rsid w:val="00CC1316"/>
    <w:rsid w:val="00CC1E84"/>
    <w:rsid w:val="00CC267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40AC"/>
    <w:rsid w:val="00CD417B"/>
    <w:rsid w:val="00CD4802"/>
    <w:rsid w:val="00CD4CD9"/>
    <w:rsid w:val="00CD535A"/>
    <w:rsid w:val="00CD5623"/>
    <w:rsid w:val="00CD6F4D"/>
    <w:rsid w:val="00CD72EA"/>
    <w:rsid w:val="00CE001A"/>
    <w:rsid w:val="00CE098E"/>
    <w:rsid w:val="00CE19E4"/>
    <w:rsid w:val="00CE31C7"/>
    <w:rsid w:val="00CE32CE"/>
    <w:rsid w:val="00CE5232"/>
    <w:rsid w:val="00CE5579"/>
    <w:rsid w:val="00CE5CAB"/>
    <w:rsid w:val="00CE6803"/>
    <w:rsid w:val="00CE6E9B"/>
    <w:rsid w:val="00CE7BEC"/>
    <w:rsid w:val="00CF0022"/>
    <w:rsid w:val="00CF0903"/>
    <w:rsid w:val="00CF1333"/>
    <w:rsid w:val="00CF1B42"/>
    <w:rsid w:val="00CF1C34"/>
    <w:rsid w:val="00CF1F7B"/>
    <w:rsid w:val="00CF2BEE"/>
    <w:rsid w:val="00CF2E56"/>
    <w:rsid w:val="00CF3031"/>
    <w:rsid w:val="00CF3169"/>
    <w:rsid w:val="00CF3DC7"/>
    <w:rsid w:val="00CF3DD5"/>
    <w:rsid w:val="00CF4F93"/>
    <w:rsid w:val="00CF5A44"/>
    <w:rsid w:val="00CF5D67"/>
    <w:rsid w:val="00CF6319"/>
    <w:rsid w:val="00CF6B6C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5E75"/>
    <w:rsid w:val="00D0605F"/>
    <w:rsid w:val="00D079B8"/>
    <w:rsid w:val="00D10FDC"/>
    <w:rsid w:val="00D11C4A"/>
    <w:rsid w:val="00D12BEA"/>
    <w:rsid w:val="00D135D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01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26DBA"/>
    <w:rsid w:val="00D26E53"/>
    <w:rsid w:val="00D30DB6"/>
    <w:rsid w:val="00D3149F"/>
    <w:rsid w:val="00D31DF5"/>
    <w:rsid w:val="00D33387"/>
    <w:rsid w:val="00D33C26"/>
    <w:rsid w:val="00D33CE6"/>
    <w:rsid w:val="00D35115"/>
    <w:rsid w:val="00D35B3C"/>
    <w:rsid w:val="00D368E5"/>
    <w:rsid w:val="00D37EBE"/>
    <w:rsid w:val="00D37FC7"/>
    <w:rsid w:val="00D409FE"/>
    <w:rsid w:val="00D40C9F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443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3538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1DB7"/>
    <w:rsid w:val="00D72C85"/>
    <w:rsid w:val="00D735AB"/>
    <w:rsid w:val="00D74894"/>
    <w:rsid w:val="00D7669C"/>
    <w:rsid w:val="00D767C5"/>
    <w:rsid w:val="00D76B09"/>
    <w:rsid w:val="00D76F1D"/>
    <w:rsid w:val="00D776E4"/>
    <w:rsid w:val="00D7777A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72CE"/>
    <w:rsid w:val="00D873B5"/>
    <w:rsid w:val="00D877CB"/>
    <w:rsid w:val="00D90222"/>
    <w:rsid w:val="00D90384"/>
    <w:rsid w:val="00D91939"/>
    <w:rsid w:val="00D9308F"/>
    <w:rsid w:val="00D94303"/>
    <w:rsid w:val="00D9534F"/>
    <w:rsid w:val="00D95631"/>
    <w:rsid w:val="00D9581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8B0"/>
    <w:rsid w:val="00DC6975"/>
    <w:rsid w:val="00DD07BF"/>
    <w:rsid w:val="00DD0F91"/>
    <w:rsid w:val="00DD1298"/>
    <w:rsid w:val="00DD17A0"/>
    <w:rsid w:val="00DD47EE"/>
    <w:rsid w:val="00DD4E42"/>
    <w:rsid w:val="00DD54E1"/>
    <w:rsid w:val="00DD5F01"/>
    <w:rsid w:val="00DD729C"/>
    <w:rsid w:val="00DE0281"/>
    <w:rsid w:val="00DE122A"/>
    <w:rsid w:val="00DE14C2"/>
    <w:rsid w:val="00DE3594"/>
    <w:rsid w:val="00DE3D84"/>
    <w:rsid w:val="00DE40CE"/>
    <w:rsid w:val="00DE50EA"/>
    <w:rsid w:val="00DE5264"/>
    <w:rsid w:val="00DE5938"/>
    <w:rsid w:val="00DE6507"/>
    <w:rsid w:val="00DE6EA0"/>
    <w:rsid w:val="00DE6FDA"/>
    <w:rsid w:val="00DE7438"/>
    <w:rsid w:val="00DE7CAB"/>
    <w:rsid w:val="00DE7E15"/>
    <w:rsid w:val="00DF004C"/>
    <w:rsid w:val="00DF085F"/>
    <w:rsid w:val="00DF08EC"/>
    <w:rsid w:val="00DF08F2"/>
    <w:rsid w:val="00DF0DC6"/>
    <w:rsid w:val="00DF1051"/>
    <w:rsid w:val="00DF10C6"/>
    <w:rsid w:val="00DF21CE"/>
    <w:rsid w:val="00DF35C6"/>
    <w:rsid w:val="00DF4323"/>
    <w:rsid w:val="00DF44B7"/>
    <w:rsid w:val="00DF4759"/>
    <w:rsid w:val="00DF595D"/>
    <w:rsid w:val="00DF5C1E"/>
    <w:rsid w:val="00DF5C95"/>
    <w:rsid w:val="00DF6123"/>
    <w:rsid w:val="00DF7C35"/>
    <w:rsid w:val="00DF7D49"/>
    <w:rsid w:val="00E009A2"/>
    <w:rsid w:val="00E01AAB"/>
    <w:rsid w:val="00E03AD1"/>
    <w:rsid w:val="00E03F8B"/>
    <w:rsid w:val="00E04FCF"/>
    <w:rsid w:val="00E0559B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96E"/>
    <w:rsid w:val="00E22BC9"/>
    <w:rsid w:val="00E23551"/>
    <w:rsid w:val="00E23F17"/>
    <w:rsid w:val="00E24316"/>
    <w:rsid w:val="00E24BCB"/>
    <w:rsid w:val="00E26F90"/>
    <w:rsid w:val="00E30741"/>
    <w:rsid w:val="00E30BB0"/>
    <w:rsid w:val="00E315F9"/>
    <w:rsid w:val="00E31F73"/>
    <w:rsid w:val="00E323DF"/>
    <w:rsid w:val="00E3370C"/>
    <w:rsid w:val="00E34C5A"/>
    <w:rsid w:val="00E369DB"/>
    <w:rsid w:val="00E36AA6"/>
    <w:rsid w:val="00E36F76"/>
    <w:rsid w:val="00E4073E"/>
    <w:rsid w:val="00E40B50"/>
    <w:rsid w:val="00E43871"/>
    <w:rsid w:val="00E43A75"/>
    <w:rsid w:val="00E4478F"/>
    <w:rsid w:val="00E447C1"/>
    <w:rsid w:val="00E4498C"/>
    <w:rsid w:val="00E44F5D"/>
    <w:rsid w:val="00E4554F"/>
    <w:rsid w:val="00E45B77"/>
    <w:rsid w:val="00E47929"/>
    <w:rsid w:val="00E5020C"/>
    <w:rsid w:val="00E504C9"/>
    <w:rsid w:val="00E52B6C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D86"/>
    <w:rsid w:val="00E676B2"/>
    <w:rsid w:val="00E678AB"/>
    <w:rsid w:val="00E71AA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770E2"/>
    <w:rsid w:val="00E8016C"/>
    <w:rsid w:val="00E80A88"/>
    <w:rsid w:val="00E80E97"/>
    <w:rsid w:val="00E81DED"/>
    <w:rsid w:val="00E837F0"/>
    <w:rsid w:val="00E83960"/>
    <w:rsid w:val="00E84120"/>
    <w:rsid w:val="00E85220"/>
    <w:rsid w:val="00E86D58"/>
    <w:rsid w:val="00E91B40"/>
    <w:rsid w:val="00E92642"/>
    <w:rsid w:val="00E929C1"/>
    <w:rsid w:val="00E93A87"/>
    <w:rsid w:val="00E93C47"/>
    <w:rsid w:val="00E93D8D"/>
    <w:rsid w:val="00E941D0"/>
    <w:rsid w:val="00E9668F"/>
    <w:rsid w:val="00E97DF1"/>
    <w:rsid w:val="00EA0108"/>
    <w:rsid w:val="00EA3298"/>
    <w:rsid w:val="00EA36D2"/>
    <w:rsid w:val="00EA4BD6"/>
    <w:rsid w:val="00EA60EB"/>
    <w:rsid w:val="00EA6AC8"/>
    <w:rsid w:val="00EA7A8A"/>
    <w:rsid w:val="00EB0A93"/>
    <w:rsid w:val="00EB0C7E"/>
    <w:rsid w:val="00EB1306"/>
    <w:rsid w:val="00EB250B"/>
    <w:rsid w:val="00EB2CA4"/>
    <w:rsid w:val="00EB5E88"/>
    <w:rsid w:val="00EB6CEC"/>
    <w:rsid w:val="00EB6DD8"/>
    <w:rsid w:val="00EB7A27"/>
    <w:rsid w:val="00EC07B1"/>
    <w:rsid w:val="00EC1885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34"/>
    <w:rsid w:val="00ED3DD0"/>
    <w:rsid w:val="00ED413B"/>
    <w:rsid w:val="00ED4660"/>
    <w:rsid w:val="00ED4FE5"/>
    <w:rsid w:val="00ED60A4"/>
    <w:rsid w:val="00ED6AAF"/>
    <w:rsid w:val="00ED7509"/>
    <w:rsid w:val="00ED7E37"/>
    <w:rsid w:val="00EE148E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F37"/>
    <w:rsid w:val="00EF37A4"/>
    <w:rsid w:val="00EF4C63"/>
    <w:rsid w:val="00EF4F00"/>
    <w:rsid w:val="00EF56F1"/>
    <w:rsid w:val="00EF5F97"/>
    <w:rsid w:val="00EF72DB"/>
    <w:rsid w:val="00F000E2"/>
    <w:rsid w:val="00F00495"/>
    <w:rsid w:val="00F008D8"/>
    <w:rsid w:val="00F00AA9"/>
    <w:rsid w:val="00F00BB5"/>
    <w:rsid w:val="00F00D09"/>
    <w:rsid w:val="00F00E8E"/>
    <w:rsid w:val="00F01570"/>
    <w:rsid w:val="00F01DDF"/>
    <w:rsid w:val="00F0354D"/>
    <w:rsid w:val="00F03CFA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24A8"/>
    <w:rsid w:val="00F12AE7"/>
    <w:rsid w:val="00F133D3"/>
    <w:rsid w:val="00F138E0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52C"/>
    <w:rsid w:val="00F22B6E"/>
    <w:rsid w:val="00F230FC"/>
    <w:rsid w:val="00F23A12"/>
    <w:rsid w:val="00F24216"/>
    <w:rsid w:val="00F250F0"/>
    <w:rsid w:val="00F25BDE"/>
    <w:rsid w:val="00F267F8"/>
    <w:rsid w:val="00F30FC2"/>
    <w:rsid w:val="00F315A5"/>
    <w:rsid w:val="00F31AF5"/>
    <w:rsid w:val="00F33117"/>
    <w:rsid w:val="00F33135"/>
    <w:rsid w:val="00F33EDF"/>
    <w:rsid w:val="00F34154"/>
    <w:rsid w:val="00F34C11"/>
    <w:rsid w:val="00F358D3"/>
    <w:rsid w:val="00F35ABC"/>
    <w:rsid w:val="00F36ADD"/>
    <w:rsid w:val="00F373A8"/>
    <w:rsid w:val="00F37C78"/>
    <w:rsid w:val="00F404F1"/>
    <w:rsid w:val="00F40DC9"/>
    <w:rsid w:val="00F420F5"/>
    <w:rsid w:val="00F42258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7F39"/>
    <w:rsid w:val="00F50CEC"/>
    <w:rsid w:val="00F524F7"/>
    <w:rsid w:val="00F527E9"/>
    <w:rsid w:val="00F5280D"/>
    <w:rsid w:val="00F52A81"/>
    <w:rsid w:val="00F52A99"/>
    <w:rsid w:val="00F52FE3"/>
    <w:rsid w:val="00F53E93"/>
    <w:rsid w:val="00F53F4A"/>
    <w:rsid w:val="00F5463C"/>
    <w:rsid w:val="00F55400"/>
    <w:rsid w:val="00F5543A"/>
    <w:rsid w:val="00F55487"/>
    <w:rsid w:val="00F56BFB"/>
    <w:rsid w:val="00F56C2C"/>
    <w:rsid w:val="00F575E3"/>
    <w:rsid w:val="00F57FBC"/>
    <w:rsid w:val="00F57FD7"/>
    <w:rsid w:val="00F60575"/>
    <w:rsid w:val="00F60AAE"/>
    <w:rsid w:val="00F60DD6"/>
    <w:rsid w:val="00F60E55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DF"/>
    <w:rsid w:val="00F7359D"/>
    <w:rsid w:val="00F7463D"/>
    <w:rsid w:val="00F747AA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87930"/>
    <w:rsid w:val="00F9261A"/>
    <w:rsid w:val="00F93036"/>
    <w:rsid w:val="00F930AA"/>
    <w:rsid w:val="00F933E9"/>
    <w:rsid w:val="00F9359E"/>
    <w:rsid w:val="00F93DF1"/>
    <w:rsid w:val="00F943C1"/>
    <w:rsid w:val="00F94B41"/>
    <w:rsid w:val="00F94F4E"/>
    <w:rsid w:val="00F96250"/>
    <w:rsid w:val="00F96976"/>
    <w:rsid w:val="00F9721D"/>
    <w:rsid w:val="00F979C0"/>
    <w:rsid w:val="00FA08B1"/>
    <w:rsid w:val="00FA15AF"/>
    <w:rsid w:val="00FA197B"/>
    <w:rsid w:val="00FA1C03"/>
    <w:rsid w:val="00FA2AF9"/>
    <w:rsid w:val="00FA2B96"/>
    <w:rsid w:val="00FA2BC9"/>
    <w:rsid w:val="00FA2C21"/>
    <w:rsid w:val="00FA3066"/>
    <w:rsid w:val="00FA3127"/>
    <w:rsid w:val="00FA3B21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6B3"/>
    <w:rsid w:val="00FB1CE7"/>
    <w:rsid w:val="00FB2756"/>
    <w:rsid w:val="00FB2B96"/>
    <w:rsid w:val="00FB374A"/>
    <w:rsid w:val="00FB5B08"/>
    <w:rsid w:val="00FB607B"/>
    <w:rsid w:val="00FB6154"/>
    <w:rsid w:val="00FB6C44"/>
    <w:rsid w:val="00FB6FEC"/>
    <w:rsid w:val="00FB7EE0"/>
    <w:rsid w:val="00FC00E7"/>
    <w:rsid w:val="00FC0105"/>
    <w:rsid w:val="00FC03E6"/>
    <w:rsid w:val="00FC16C4"/>
    <w:rsid w:val="00FC2BDC"/>
    <w:rsid w:val="00FC358E"/>
    <w:rsid w:val="00FC4187"/>
    <w:rsid w:val="00FC47D8"/>
    <w:rsid w:val="00FC50F1"/>
    <w:rsid w:val="00FC5C69"/>
    <w:rsid w:val="00FC616C"/>
    <w:rsid w:val="00FC6323"/>
    <w:rsid w:val="00FC6355"/>
    <w:rsid w:val="00FC65BD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51BA"/>
    <w:rsid w:val="00FD63A5"/>
    <w:rsid w:val="00FD642A"/>
    <w:rsid w:val="00FD6698"/>
    <w:rsid w:val="00FD7577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491"/>
    <w:rsid w:val="00FE4767"/>
    <w:rsid w:val="00FE5015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F1CF2447-4649-489E-8856-28972D8C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F60575"/>
    <w:pPr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60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50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6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ools.ietf.org/html/rfc173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FA9EA-10B2-499D-AB16-1E0B28BAF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358</TotalTime>
  <Pages>16</Pages>
  <Words>1125</Words>
  <Characters>6413</Characters>
  <Application>Microsoft Office Word</Application>
  <DocSecurity>0</DocSecurity>
  <Lines>53</Lines>
  <Paragraphs>15</Paragraphs>
  <ScaleCrop>false</ScaleCrop>
  <Company>cplatform</Company>
  <LinksUpToDate>false</LinksUpToDate>
  <CharactersWithSpaces>7523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chengyao</dc:creator>
  <cp:keywords/>
  <dc:description/>
  <cp:lastModifiedBy>cheng nicky</cp:lastModifiedBy>
  <cp:revision>44</cp:revision>
  <cp:lastPrinted>2011-07-04T09:26:00Z</cp:lastPrinted>
  <dcterms:created xsi:type="dcterms:W3CDTF">2013-12-30T03:48:00Z</dcterms:created>
  <dcterms:modified xsi:type="dcterms:W3CDTF">2014-03-12T06:15:00Z</dcterms:modified>
</cp:coreProperties>
</file>